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DE6F0"/>
  <w:body>
    <w:p w14:paraId="47EC079F" w14:textId="060120E0" w:rsidR="007902E9" w:rsidRDefault="00670455" w:rsidP="00D55CC8">
      <w:pPr>
        <w:tabs>
          <w:tab w:val="left" w:pos="45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937216" behindDoc="0" locked="0" layoutInCell="1" allowOverlap="1" wp14:anchorId="49D57A8B" wp14:editId="76F342E1">
                <wp:simplePos x="0" y="0"/>
                <wp:positionH relativeFrom="column">
                  <wp:posOffset>1034415</wp:posOffset>
                </wp:positionH>
                <wp:positionV relativeFrom="paragraph">
                  <wp:posOffset>-269875</wp:posOffset>
                </wp:positionV>
                <wp:extent cx="3799840" cy="2694305"/>
                <wp:effectExtent l="0" t="0" r="0" b="0"/>
                <wp:wrapNone/>
                <wp:docPr id="492" name="Rectangle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9840" cy="2694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DCA70" w14:textId="53094158" w:rsidR="00B43B64" w:rsidRDefault="00C04466" w:rsidP="00B43B64">
                            <w:pPr>
                              <w:ind w:left="-180" w:right="-156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56AC38" wp14:editId="7AA4A3DF">
                                  <wp:extent cx="3209315" cy="2539231"/>
                                  <wp:effectExtent l="0" t="0" r="0" b="0"/>
                                  <wp:docPr id="534" name="Picture 5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309" t="5981" r="7822" b="558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13920" cy="2542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57A8B" id="Rectangle 492" o:spid="_x0000_s1026" style="position:absolute;margin-left:81.45pt;margin-top:-21.25pt;width:299.2pt;height:212.15pt;z-index:25293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" filled="f" stroked="f" strokeweight="2pt">
                <v:textbox>
                  <w:txbxContent>
                    <w:p w14:paraId="455DCA70" w14:textId="53094158" w:rsidR="00B43B64" w:rsidRDefault="00C04466" w:rsidP="00B43B64">
                      <w:pPr>
                        <w:ind w:left="-180" w:right="-156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56AC38" wp14:editId="7AA4A3DF">
                            <wp:extent cx="3209315" cy="2539231"/>
                            <wp:effectExtent l="0" t="0" r="0" b="0"/>
                            <wp:docPr id="534" name="Picture 5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309" t="5981" r="7822" b="558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213920" cy="2542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t xml:space="preserve"> </w:t>
      </w:r>
      <w:r w:rsidR="00486CBD">
        <w:rPr>
          <w:noProof/>
        </w:rPr>
        <mc:AlternateContent>
          <mc:Choice Requires="wps">
            <w:drawing>
              <wp:anchor distT="0" distB="0" distL="114300" distR="114300" simplePos="0" relativeHeight="251850714" behindDoc="0" locked="0" layoutInCell="1" allowOverlap="1" wp14:anchorId="20A82EAB" wp14:editId="190F828E">
                <wp:simplePos x="0" y="0"/>
                <wp:positionH relativeFrom="column">
                  <wp:posOffset>-111125</wp:posOffset>
                </wp:positionH>
                <wp:positionV relativeFrom="paragraph">
                  <wp:posOffset>149225</wp:posOffset>
                </wp:positionV>
                <wp:extent cx="1483995" cy="1567815"/>
                <wp:effectExtent l="0" t="0" r="0" b="0"/>
                <wp:wrapNone/>
                <wp:docPr id="460" name="Rectangle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995" cy="1567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21AB1" w14:textId="6C44FCEB" w:rsidR="000B52EC" w:rsidRDefault="000B52EC" w:rsidP="000B52EC">
                            <w:pPr>
                              <w:ind w:left="-180" w:right="-156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82EAB" id="Rectangle 460" o:spid="_x0000_s1027" style="position:absolute;margin-left:-8.75pt;margin-top:11.75pt;width:116.85pt;height:123.45pt;z-index:2518507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" filled="f" stroked="f" strokeweight="2pt">
                <v:textbox>
                  <w:txbxContent>
                    <w:p w14:paraId="7FA21AB1" w14:textId="6C44FCEB" w:rsidR="000B52EC" w:rsidRDefault="000B52EC" w:rsidP="000B52EC">
                      <w:pPr>
                        <w:ind w:left="-180" w:right="-156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4363E">
        <w:rPr>
          <w:noProof/>
        </w:rPr>
        <mc:AlternateContent>
          <mc:Choice Requires="wps">
            <w:drawing>
              <wp:anchor distT="0" distB="0" distL="114300" distR="114300" simplePos="0" relativeHeight="251851739" behindDoc="0" locked="0" layoutInCell="1" allowOverlap="1" wp14:anchorId="69F490E0" wp14:editId="0C8E6F53">
                <wp:simplePos x="0" y="0"/>
                <wp:positionH relativeFrom="column">
                  <wp:posOffset>-126759</wp:posOffset>
                </wp:positionH>
                <wp:positionV relativeFrom="paragraph">
                  <wp:posOffset>-164679</wp:posOffset>
                </wp:positionV>
                <wp:extent cx="4661484" cy="2686863"/>
                <wp:effectExtent l="0" t="0" r="25400" b="18415"/>
                <wp:wrapNone/>
                <wp:docPr id="519" name="Rectangle: Rounded Corners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1484" cy="2686863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7EA01" w14:textId="25832627" w:rsidR="004A4135" w:rsidRDefault="004A4135" w:rsidP="004A4135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F490E0" id="Rectangle: Rounded Corners 519" o:spid="_x0000_s1028" style="position:absolute;margin-left:-10pt;margin-top:-12.95pt;width:367.05pt;height:211.55pt;z-index:2518517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" fillcolor="#f2f2f2 [3052]" strokecolor="black [3213]" strokeweight="1pt">
                <v:textbox>
                  <w:txbxContent>
                    <w:p w14:paraId="6BC7EA01" w14:textId="25832627" w:rsidR="004A4135" w:rsidRDefault="004A4135" w:rsidP="004A4135">
                      <w:pPr>
                        <w:jc w:val="center"/>
                        <w:rPr>
                          <w:lang w:bidi="fa-I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3BB6F6F" w14:textId="679BC612" w:rsidR="004C67A7" w:rsidRPr="00896529" w:rsidRDefault="00B961FD" w:rsidP="004C67A7">
      <w:pPr>
        <w:tabs>
          <w:tab w:val="left" w:pos="450"/>
          <w:tab w:val="left" w:pos="9058"/>
        </w:tabs>
        <w:rPr>
          <w:noProof/>
        </w:rPr>
        <w:sectPr w:rsidR="004C67A7" w:rsidRPr="00896529" w:rsidSect="00D55CC8">
          <w:headerReference w:type="default" r:id="rId10"/>
          <w:footerReference w:type="default" r:id="rId11"/>
          <w:headerReference w:type="first" r:id="rId12"/>
          <w:footerReference w:type="first" r:id="rId13"/>
          <w:pgSz w:w="9000" w:h="9000" w:code="12"/>
          <w:pgMar w:top="1440" w:right="1080" w:bottom="1440" w:left="1080" w:header="0" w:footer="0" w:gutter="0"/>
          <w:pgNumType w:start="0"/>
          <w:cols w:space="720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936192" behindDoc="0" locked="0" layoutInCell="1" allowOverlap="1" wp14:anchorId="19F93AD3" wp14:editId="5FFEE7D0">
                <wp:simplePos x="0" y="0"/>
                <wp:positionH relativeFrom="column">
                  <wp:posOffset>-112708</wp:posOffset>
                </wp:positionH>
                <wp:positionV relativeFrom="paragraph">
                  <wp:posOffset>1708265</wp:posOffset>
                </wp:positionV>
                <wp:extent cx="1555750" cy="419303"/>
                <wp:effectExtent l="0" t="0" r="0" b="0"/>
                <wp:wrapNone/>
                <wp:docPr id="490" name="Rectangle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419303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578EA" w14:textId="033E61C3" w:rsidR="00726AFA" w:rsidRPr="00B961FD" w:rsidRDefault="00B961FD" w:rsidP="00B961FD">
                            <w:pPr>
                              <w:pStyle w:val="Title"/>
                              <w:spacing w:before="0" w:after="0"/>
                              <w:jc w:val="left"/>
                              <w:rPr>
                                <w:rFonts w:ascii="Roboto" w:hAnsi="Roboto" w:cs="Vazirmatn FD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B961FD">
                              <w:rPr>
                                <w:rFonts w:ascii="Roboto" w:hAnsi="Roboto" w:cs="Vazirmatn FD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  <w:t>MrCherloo</w:t>
                            </w:r>
                          </w:p>
                          <w:p w14:paraId="6241250D" w14:textId="5858C3CC" w:rsidR="00960975" w:rsidRPr="00B961FD" w:rsidRDefault="00B25592" w:rsidP="00B961FD">
                            <w:pPr>
                              <w:pStyle w:val="Title"/>
                              <w:jc w:val="left"/>
                              <w:rPr>
                                <w:rFonts w:ascii="Roboto" w:hAnsi="Roboto" w:cs="B Zar"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  <w:hyperlink r:id="rId14" w:history="1">
                              <w:r w:rsidR="001320C7" w:rsidRPr="00B961FD">
                                <w:rPr>
                                  <w:rStyle w:val="Hyperlink"/>
                                  <w:rFonts w:ascii="Roboto" w:hAnsi="Roboto" w:cs="B Zar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u w:val="none"/>
                                  <w:lang w:bidi="fa-IR"/>
                                </w:rPr>
                                <w:t>www.onlinebme.com</w:t>
                              </w:r>
                            </w:hyperlink>
                          </w:p>
                          <w:p w14:paraId="6BC43C10" w14:textId="77777777" w:rsidR="00960975" w:rsidRPr="00B961FD" w:rsidRDefault="00960975" w:rsidP="00B961FD">
                            <w:pPr>
                              <w:pStyle w:val="Title"/>
                              <w:spacing w:before="0" w:after="0"/>
                              <w:jc w:val="left"/>
                              <w:rPr>
                                <w:rFonts w:ascii="Roboto" w:hAnsi="Roboto" w:cs="Vazirmatn FD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bidi="fa-IR"/>
                              </w:rPr>
                            </w:pPr>
                          </w:p>
                          <w:p w14:paraId="375159E3" w14:textId="77777777" w:rsidR="00726AFA" w:rsidRPr="00B961FD" w:rsidRDefault="00726AFA" w:rsidP="00B961FD">
                            <w:pPr>
                              <w:spacing w:line="240" w:lineRule="auto"/>
                              <w:rPr>
                                <w:rFonts w:ascii="Roboto" w:hAnsi="Roboto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F93AD3" id="Rectangle 490" o:spid="_x0000_s1029" style="position:absolute;margin-left:-8.85pt;margin-top:134.5pt;width:122.5pt;height:33pt;z-index:25293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" filled="f" stroked="f" strokeweight=".25pt">
                <v:textbox>
                  <w:txbxContent>
                    <w:p w14:paraId="534578EA" w14:textId="033E61C3" w:rsidR="00726AFA" w:rsidRPr="00B961FD" w:rsidRDefault="00B961FD" w:rsidP="00B961FD">
                      <w:pPr>
                        <w:pStyle w:val="Title"/>
                        <w:spacing w:before="0" w:after="0"/>
                        <w:jc w:val="left"/>
                        <w:rPr>
                          <w:rFonts w:ascii="Roboto" w:hAnsi="Roboto" w:cs="Vazirmatn FD"/>
                          <w:b/>
                          <w:bCs/>
                          <w:color w:val="000000" w:themeColor="text1"/>
                          <w:sz w:val="18"/>
                          <w:szCs w:val="18"/>
                          <w:rtl/>
                          <w:lang w:bidi="fa-IR"/>
                        </w:rPr>
                      </w:pPr>
                      <w:r w:rsidRPr="00B961FD">
                        <w:rPr>
                          <w:rFonts w:ascii="Roboto" w:hAnsi="Roboto" w:cs="Vazirmatn FD"/>
                          <w:b/>
                          <w:bCs/>
                          <w:color w:val="000000" w:themeColor="text1"/>
                          <w:sz w:val="18"/>
                          <w:szCs w:val="18"/>
                          <w:lang w:bidi="fa-IR"/>
                        </w:rPr>
                        <w:t>MrCherloo</w:t>
                      </w:r>
                    </w:p>
                    <w:p w14:paraId="6241250D" w14:textId="5858C3CC" w:rsidR="00960975" w:rsidRPr="00B961FD" w:rsidRDefault="00B25592" w:rsidP="00B961FD">
                      <w:pPr>
                        <w:pStyle w:val="Title"/>
                        <w:jc w:val="left"/>
                        <w:rPr>
                          <w:rFonts w:ascii="Roboto" w:hAnsi="Roboto" w:cs="B Zar"/>
                          <w:color w:val="000000" w:themeColor="text1"/>
                          <w:sz w:val="18"/>
                          <w:szCs w:val="18"/>
                          <w:lang w:bidi="fa-IR"/>
                        </w:rPr>
                      </w:pPr>
                      <w:hyperlink r:id="rId15" w:history="1">
                        <w:r w:rsidR="001320C7" w:rsidRPr="00B961FD">
                          <w:rPr>
                            <w:rStyle w:val="Hyperlink"/>
                            <w:rFonts w:ascii="Roboto" w:hAnsi="Roboto" w:cs="B Zar"/>
                            <w:b/>
                            <w:bCs/>
                            <w:color w:val="000000" w:themeColor="text1"/>
                            <w:sz w:val="18"/>
                            <w:szCs w:val="18"/>
                            <w:u w:val="none"/>
                            <w:lang w:bidi="fa-IR"/>
                          </w:rPr>
                          <w:t>www.onlinebme.com</w:t>
                        </w:r>
                      </w:hyperlink>
                    </w:p>
                    <w:p w14:paraId="6BC43C10" w14:textId="77777777" w:rsidR="00960975" w:rsidRPr="00B961FD" w:rsidRDefault="00960975" w:rsidP="00B961FD">
                      <w:pPr>
                        <w:pStyle w:val="Title"/>
                        <w:spacing w:before="0" w:after="0"/>
                        <w:jc w:val="left"/>
                        <w:rPr>
                          <w:rFonts w:ascii="Roboto" w:hAnsi="Roboto" w:cs="Vazirmatn FD"/>
                          <w:b/>
                          <w:bCs/>
                          <w:color w:val="000000" w:themeColor="text1"/>
                          <w:sz w:val="18"/>
                          <w:szCs w:val="18"/>
                          <w:lang w:bidi="fa-IR"/>
                        </w:rPr>
                      </w:pPr>
                    </w:p>
                    <w:p w14:paraId="375159E3" w14:textId="77777777" w:rsidR="00726AFA" w:rsidRPr="00B961FD" w:rsidRDefault="00726AFA" w:rsidP="00B961FD">
                      <w:pPr>
                        <w:spacing w:line="240" w:lineRule="auto"/>
                        <w:rPr>
                          <w:rFonts w:ascii="Roboto" w:hAnsi="Roboto"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A74E9" w:rsidRPr="00847DD5">
        <w:rPr>
          <w:noProof/>
        </w:rPr>
        <mc:AlternateContent>
          <mc:Choice Requires="wps">
            <w:drawing>
              <wp:anchor distT="0" distB="0" distL="114300" distR="114300" simplePos="0" relativeHeight="252778496" behindDoc="0" locked="0" layoutInCell="1" allowOverlap="1" wp14:anchorId="70DCED4C" wp14:editId="38EA6F7E">
                <wp:simplePos x="0" y="0"/>
                <wp:positionH relativeFrom="column">
                  <wp:posOffset>2824253</wp:posOffset>
                </wp:positionH>
                <wp:positionV relativeFrom="paragraph">
                  <wp:posOffset>826977</wp:posOffset>
                </wp:positionV>
                <wp:extent cx="1520190" cy="753714"/>
                <wp:effectExtent l="0" t="304800" r="0" b="313690"/>
                <wp:wrapNone/>
                <wp:docPr id="486" name="Rectangle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1598">
                          <a:off x="0" y="0"/>
                          <a:ext cx="1520190" cy="753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872DD8" w14:textId="77777777" w:rsidR="00847DD5" w:rsidRPr="005777FA" w:rsidRDefault="00847DD5" w:rsidP="00847DD5">
                            <w:pPr>
                              <w:spacing w:before="0" w:after="0"/>
                              <w:jc w:val="center"/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5777FA"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s</w:t>
                            </w:r>
                            <w:r w:rsidRPr="005777FA"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p</w:t>
                            </w:r>
                            <w:r w:rsidRPr="005777FA"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e</w:t>
                            </w:r>
                            <w:r w:rsidRPr="005777FA"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e</w:t>
                            </w:r>
                            <w:r w:rsidRPr="005777FA"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d</w:t>
                            </w:r>
                            <w:r w:rsidRPr="005777FA"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5777FA"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u</w:t>
                            </w:r>
                            <w:r w:rsidRPr="003A74E9"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64"/>
                                <w:szCs w:val="64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CED4C" id="Rectangle 486" o:spid="_x0000_s1030" style="position:absolute;margin-left:222.4pt;margin-top:65.1pt;width:119.7pt;height:59.35pt;rotation:2328273fd;z-index:25277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" filled="f" stroked="f" strokeweight="2pt">
                <v:textbox>
                  <w:txbxContent>
                    <w:p w14:paraId="25872DD8" w14:textId="77777777" w:rsidR="00847DD5" w:rsidRPr="005777FA" w:rsidRDefault="00847DD5" w:rsidP="00847DD5">
                      <w:pPr>
                        <w:spacing w:before="0" w:after="0"/>
                        <w:jc w:val="center"/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  <w:r w:rsidRPr="005777FA"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s</w:t>
                      </w:r>
                      <w:r w:rsidRPr="005777FA"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p</w:t>
                      </w:r>
                      <w:r w:rsidRPr="005777FA"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e</w:t>
                      </w:r>
                      <w:r w:rsidRPr="005777FA"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e</w:t>
                      </w:r>
                      <w:r w:rsidRPr="005777FA"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d</w:t>
                      </w:r>
                      <w:r w:rsidRPr="005777FA"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 xml:space="preserve"> </w:t>
                      </w:r>
                      <w:r w:rsidRPr="005777FA"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u</w:t>
                      </w:r>
                      <w:r w:rsidRPr="003A74E9"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64"/>
                          <w:szCs w:val="64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 w:rsidR="00EF41AC" w:rsidRPr="00847DD5">
        <w:rPr>
          <w:noProof/>
        </w:rPr>
        <mc:AlternateContent>
          <mc:Choice Requires="wps">
            <w:drawing>
              <wp:anchor distT="0" distB="0" distL="114300" distR="114300" simplePos="0" relativeHeight="252779520" behindDoc="0" locked="0" layoutInCell="1" allowOverlap="1" wp14:anchorId="1A184CB1" wp14:editId="1100C1A7">
                <wp:simplePos x="0" y="0"/>
                <wp:positionH relativeFrom="column">
                  <wp:posOffset>3239135</wp:posOffset>
                </wp:positionH>
                <wp:positionV relativeFrom="paragraph">
                  <wp:posOffset>1696524</wp:posOffset>
                </wp:positionV>
                <wp:extent cx="1396365" cy="575945"/>
                <wp:effectExtent l="0" t="0" r="0" b="0"/>
                <wp:wrapNone/>
                <wp:docPr id="487" name="Rectangle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6365" cy="575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68385" w14:textId="484FC2FD" w:rsidR="00847DD5" w:rsidRPr="005777FA" w:rsidRDefault="00D97057" w:rsidP="00847DD5">
                            <w:pPr>
                              <w:spacing w:before="0" w:after="0"/>
                              <w:jc w:val="center"/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S</w:t>
                            </w:r>
                            <w:r w:rsidR="00847DD5" w:rsidRPr="00753D2B"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l</w:t>
                            </w:r>
                            <w:r w:rsidR="00847DD5" w:rsidRPr="00CC36A1"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o</w:t>
                            </w:r>
                            <w:r w:rsidR="00847DD5" w:rsidRPr="005777FA"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w</w:t>
                            </w:r>
                            <w:r w:rsidR="00847DD5" w:rsidRPr="005777FA"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847DD5" w:rsidRPr="00753D2B"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d</w:t>
                            </w:r>
                            <w:r w:rsidR="00847DD5" w:rsidRPr="005777FA"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o</w:t>
                            </w:r>
                            <w:r w:rsidR="00847DD5" w:rsidRPr="00753D2B"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w</w:t>
                            </w:r>
                            <w:r w:rsidR="00847DD5" w:rsidRPr="00753D2B">
                              <w:rPr>
                                <w:rFonts w:ascii="Dosis" w:hAnsi="Dosi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84CB1" id="Rectangle 487" o:spid="_x0000_s1031" style="position:absolute;margin-left:255.05pt;margin-top:133.6pt;width:109.95pt;height:45.35pt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" filled="f" stroked="f" strokeweight="2pt">
                <v:textbox>
                  <w:txbxContent>
                    <w:p w14:paraId="4DF68385" w14:textId="484FC2FD" w:rsidR="00847DD5" w:rsidRPr="005777FA" w:rsidRDefault="00D97057" w:rsidP="00847DD5">
                      <w:pPr>
                        <w:spacing w:before="0" w:after="0"/>
                        <w:jc w:val="center"/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S</w:t>
                      </w:r>
                      <w:r w:rsidR="00847DD5" w:rsidRPr="00753D2B"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l</w:t>
                      </w:r>
                      <w:r w:rsidR="00847DD5" w:rsidRPr="00CC36A1"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o</w:t>
                      </w:r>
                      <w:r w:rsidR="00847DD5" w:rsidRPr="005777FA"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w</w:t>
                      </w:r>
                      <w:r w:rsidR="00847DD5" w:rsidRPr="005777FA"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 xml:space="preserve"> </w:t>
                      </w:r>
                      <w:r w:rsidR="00847DD5" w:rsidRPr="00753D2B"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d</w:t>
                      </w:r>
                      <w:r w:rsidR="00847DD5" w:rsidRPr="005777FA"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o</w:t>
                      </w:r>
                      <w:r w:rsidR="00847DD5" w:rsidRPr="00753D2B"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w</w:t>
                      </w:r>
                      <w:r w:rsidR="00847DD5" w:rsidRPr="00753D2B">
                        <w:rPr>
                          <w:rFonts w:ascii="Dosis" w:hAnsi="Dosis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 w:rsidR="00CE16D5" w:rsidRPr="00AC5864">
        <w:rPr>
          <w:rFonts w:cs="B Nazanin"/>
          <w:noProof/>
        </w:rPr>
        <mc:AlternateContent>
          <mc:Choice Requires="wps">
            <w:drawing>
              <wp:anchor distT="0" distB="0" distL="114300" distR="114300" simplePos="0" relativeHeight="252784640" behindDoc="0" locked="0" layoutInCell="1" allowOverlap="1" wp14:anchorId="615ABBAE" wp14:editId="6B145604">
                <wp:simplePos x="0" y="0"/>
                <wp:positionH relativeFrom="page">
                  <wp:posOffset>1048433</wp:posOffset>
                </wp:positionH>
                <wp:positionV relativeFrom="paragraph">
                  <wp:posOffset>3416000</wp:posOffset>
                </wp:positionV>
                <wp:extent cx="3708400" cy="436005"/>
                <wp:effectExtent l="0" t="0" r="0" b="0"/>
                <wp:wrapNone/>
                <wp:docPr id="491" name="Rectangle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8400" cy="436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85FCB" w14:textId="484E8501" w:rsidR="006977EB" w:rsidRPr="00CE16D5" w:rsidRDefault="006977EB" w:rsidP="006977EB">
                            <w:pPr>
                              <w:pStyle w:val="ContactInfo"/>
                              <w:rPr>
                                <w:rFonts w:ascii="Microsoft JhengHei UI" w:eastAsia="Microsoft JhengHei UI" w:hAnsi="Microsoft JhengHei UI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E16D5">
                              <w:rPr>
                                <w:rFonts w:ascii="Microsoft JhengHei UI" w:eastAsia="Microsoft JhengHei UI" w:hAnsi="Microsoft JhengHei U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PyTorch</w:t>
                            </w:r>
                            <w:proofErr w:type="spellEnd"/>
                            <w:r w:rsidRPr="00CE16D5">
                              <w:rPr>
                                <w:rFonts w:ascii="Microsoft JhengHei UI" w:eastAsia="Microsoft JhengHei UI" w:hAnsi="Microsoft JhengHei UI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 and Neural Networks| </w:t>
                            </w:r>
                            <w:r w:rsidRPr="00CE16D5">
                              <w:rPr>
                                <w:rFonts w:ascii="Microsoft JhengHei UI" w:eastAsia="Microsoft JhengHei UI" w:hAnsi="Microsoft JhengHei UI" w:cs="_PDMS_Saleem_QuranFont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</w:t>
                            </w:r>
                            <w:r w:rsidRPr="00CE16D5">
                              <w:rPr>
                                <w:rFonts w:ascii="Microsoft JhengHei UI" w:eastAsia="Microsoft JhengHei UI" w:hAnsi="Microsoft JhengHei UI" w:cs="_PDMS_Saleem_QuranFont"/>
                                <w:color w:val="808080" w:themeColor="background1" w:themeShade="80"/>
                                <w:sz w:val="18"/>
                                <w:szCs w:val="18"/>
                                <w:rtl/>
                              </w:rPr>
                              <w:t>2</w:t>
                            </w:r>
                            <w:r w:rsidRPr="00CE16D5">
                              <w:rPr>
                                <w:rFonts w:ascii="Microsoft JhengHei UI" w:eastAsia="Microsoft JhengHei UI" w:hAnsi="Microsoft JhengHei UI" w:cs="_PDMS_Saleem_QuranFont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14:paraId="4FBFBA46" w14:textId="77777777" w:rsidR="006977EB" w:rsidRPr="003D13C0" w:rsidRDefault="006977EB" w:rsidP="006977EB">
                            <w:pPr>
                              <w:pStyle w:val="Title"/>
                              <w:bidi/>
                              <w:jc w:val="left"/>
                              <w:rPr>
                                <w:rFonts w:ascii="Segoe UI Semibold" w:hAnsi="Segoe UI Semibold" w:cs="B Zar"/>
                                <w:b/>
                                <w:bCs/>
                                <w:color w:val="808080" w:themeColor="background1" w:themeShade="80"/>
                                <w:sz w:val="260"/>
                                <w:szCs w:val="56"/>
                                <w:rtl/>
                                <w:lang w:bidi="fa-IR"/>
                              </w:rPr>
                            </w:pPr>
                          </w:p>
                          <w:p w14:paraId="0959ECDE" w14:textId="77777777" w:rsidR="006977EB" w:rsidRPr="003D13C0" w:rsidRDefault="006977EB" w:rsidP="006977EB">
                            <w:pPr>
                              <w:jc w:val="center"/>
                              <w:rPr>
                                <w:b/>
                                <w:bCs/>
                                <w:color w:val="808080" w:themeColor="background1" w:themeShade="80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ABBAE" id="Rectangle 491" o:spid="_x0000_s1032" style="position:absolute;margin-left:82.55pt;margin-top:269pt;width:292pt;height:34.35pt;z-index:252784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" filled="f" stroked="f" strokeweight="2pt">
                <v:textbox>
                  <w:txbxContent>
                    <w:p w14:paraId="2A385FCB" w14:textId="484E8501" w:rsidR="006977EB" w:rsidRPr="00CE16D5" w:rsidRDefault="006977EB" w:rsidP="006977EB">
                      <w:pPr>
                        <w:pStyle w:val="ContactInfo"/>
                        <w:rPr>
                          <w:rFonts w:ascii="Microsoft JhengHei UI" w:eastAsia="Microsoft JhengHei UI" w:hAnsi="Microsoft JhengHei UI"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proofErr w:type="spellStart"/>
                      <w:r w:rsidRPr="00CE16D5">
                        <w:rPr>
                          <w:rFonts w:ascii="Microsoft JhengHei UI" w:eastAsia="Microsoft JhengHei UI" w:hAnsi="Microsoft JhengHei UI"/>
                          <w:color w:val="808080" w:themeColor="background1" w:themeShade="80"/>
                          <w:sz w:val="18"/>
                          <w:szCs w:val="18"/>
                        </w:rPr>
                        <w:t>PyTorch</w:t>
                      </w:r>
                      <w:proofErr w:type="spellEnd"/>
                      <w:r w:rsidRPr="00CE16D5">
                        <w:rPr>
                          <w:rFonts w:ascii="Microsoft JhengHei UI" w:eastAsia="Microsoft JhengHei UI" w:hAnsi="Microsoft JhengHei UI"/>
                          <w:color w:val="808080" w:themeColor="background1" w:themeShade="80"/>
                          <w:sz w:val="18"/>
                          <w:szCs w:val="18"/>
                        </w:rPr>
                        <w:t xml:space="preserve"> and Neural Networks| </w:t>
                      </w:r>
                      <w:r w:rsidRPr="00CE16D5">
                        <w:rPr>
                          <w:rFonts w:ascii="Microsoft JhengHei UI" w:eastAsia="Microsoft JhengHei UI" w:hAnsi="Microsoft JhengHei UI" w:cs="_PDMS_Saleem_QuranFont"/>
                          <w:color w:val="808080" w:themeColor="background1" w:themeShade="80"/>
                          <w:sz w:val="18"/>
                          <w:szCs w:val="18"/>
                        </w:rPr>
                        <w:t>20</w:t>
                      </w:r>
                      <w:r w:rsidRPr="00CE16D5">
                        <w:rPr>
                          <w:rFonts w:ascii="Microsoft JhengHei UI" w:eastAsia="Microsoft JhengHei UI" w:hAnsi="Microsoft JhengHei UI" w:cs="_PDMS_Saleem_QuranFont"/>
                          <w:color w:val="808080" w:themeColor="background1" w:themeShade="80"/>
                          <w:sz w:val="18"/>
                          <w:szCs w:val="18"/>
                          <w:rtl/>
                        </w:rPr>
                        <w:t>2</w:t>
                      </w:r>
                      <w:r w:rsidRPr="00CE16D5">
                        <w:rPr>
                          <w:rFonts w:ascii="Microsoft JhengHei UI" w:eastAsia="Microsoft JhengHei UI" w:hAnsi="Microsoft JhengHei UI" w:cs="_PDMS_Saleem_QuranFont"/>
                          <w:color w:val="808080" w:themeColor="background1" w:themeShade="80"/>
                          <w:sz w:val="18"/>
                          <w:szCs w:val="18"/>
                        </w:rPr>
                        <w:t>4</w:t>
                      </w:r>
                    </w:p>
                    <w:p w14:paraId="4FBFBA46" w14:textId="77777777" w:rsidR="006977EB" w:rsidRPr="003D13C0" w:rsidRDefault="006977EB" w:rsidP="006977EB">
                      <w:pPr>
                        <w:pStyle w:val="Title"/>
                        <w:bidi/>
                        <w:jc w:val="left"/>
                        <w:rPr>
                          <w:rFonts w:ascii="Segoe UI Semibold" w:hAnsi="Segoe UI Semibold" w:cs="B Zar"/>
                          <w:b/>
                          <w:bCs/>
                          <w:color w:val="808080" w:themeColor="background1" w:themeShade="80"/>
                          <w:sz w:val="260"/>
                          <w:szCs w:val="56"/>
                          <w:rtl/>
                          <w:lang w:bidi="fa-IR"/>
                        </w:rPr>
                      </w:pPr>
                    </w:p>
                    <w:p w14:paraId="0959ECDE" w14:textId="77777777" w:rsidR="006977EB" w:rsidRPr="003D13C0" w:rsidRDefault="006977EB" w:rsidP="006977EB">
                      <w:pPr>
                        <w:jc w:val="center"/>
                        <w:rPr>
                          <w:b/>
                          <w:bCs/>
                          <w:color w:val="808080" w:themeColor="background1" w:themeShade="80"/>
                          <w:lang w:bidi="fa-I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92D10" w:rsidRPr="00847DD5">
        <w:rPr>
          <w:noProof/>
        </w:rPr>
        <mc:AlternateContent>
          <mc:Choice Requires="wps">
            <w:drawing>
              <wp:anchor distT="0" distB="0" distL="114300" distR="114300" simplePos="0" relativeHeight="252780544" behindDoc="0" locked="0" layoutInCell="1" allowOverlap="1" wp14:anchorId="6FF57816" wp14:editId="530E1A50">
                <wp:simplePos x="0" y="0"/>
                <wp:positionH relativeFrom="column">
                  <wp:posOffset>2305795</wp:posOffset>
                </wp:positionH>
                <wp:positionV relativeFrom="paragraph">
                  <wp:posOffset>768112</wp:posOffset>
                </wp:positionV>
                <wp:extent cx="228165" cy="450457"/>
                <wp:effectExtent l="38100" t="38100" r="57785" b="26035"/>
                <wp:wrapNone/>
                <wp:docPr id="488" name="Straight Arrow Connector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165" cy="450457"/>
                        </a:xfrm>
                        <a:prstGeom prst="straightConnector1">
                          <a:avLst/>
                        </a:prstGeom>
                        <a:ln w="53975">
                          <a:solidFill>
                            <a:schemeClr val="tx1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F9F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88" o:spid="_x0000_s1026" type="#_x0000_t32" style="position:absolute;margin-left:181.55pt;margin-top:60.5pt;width:17.95pt;height:35.45pt;flip:y;z-index:25278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" strokecolor="black [3213]" strokeweight="4.25pt">
                <v:stroke endarrow="block" endarrowlength="long"/>
              </v:shape>
            </w:pict>
          </mc:Fallback>
        </mc:AlternateContent>
      </w:r>
      <w:r w:rsidR="00190300" w:rsidRPr="00AC5864">
        <w:rPr>
          <w:rFonts w:cs="B Nazanin"/>
          <w:noProof/>
        </w:rPr>
        <mc:AlternateContent>
          <mc:Choice Requires="wps">
            <w:drawing>
              <wp:anchor distT="0" distB="0" distL="114300" distR="114300" simplePos="0" relativeHeight="252760064" behindDoc="0" locked="0" layoutInCell="1" allowOverlap="1" wp14:anchorId="59066B3A" wp14:editId="7ED8555C">
                <wp:simplePos x="0" y="0"/>
                <wp:positionH relativeFrom="page">
                  <wp:posOffset>655320</wp:posOffset>
                </wp:positionH>
                <wp:positionV relativeFrom="paragraph">
                  <wp:posOffset>2300605</wp:posOffset>
                </wp:positionV>
                <wp:extent cx="4276090" cy="1083310"/>
                <wp:effectExtent l="0" t="0" r="0" b="0"/>
                <wp:wrapSquare wrapText="bothSides"/>
                <wp:docPr id="520" name="Rectangle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090" cy="1083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C22F70" w14:textId="0BB6FD62" w:rsidR="00D76450" w:rsidRPr="00960975" w:rsidRDefault="00960975" w:rsidP="00CD68F5">
                            <w:pPr>
                              <w:pStyle w:val="Title"/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  <w:between w:val="single" w:sz="4" w:space="1" w:color="auto"/>
                                <w:bar w:val="single" w:sz="4" w:color="auto"/>
                              </w:pBdr>
                              <w:shd w:val="clear" w:color="auto" w:fill="DDE6F0"/>
                              <w:bidi/>
                              <w:spacing w:before="0"/>
                              <w:rPr>
                                <w:rFonts w:ascii="Cambria" w:hAnsi="Cambria" w:cstheme="minorBidi"/>
                                <w:b/>
                                <w:bCs/>
                                <w:color w:val="000000" w:themeColor="text1"/>
                                <w:sz w:val="44"/>
                                <w:szCs w:val="16"/>
                                <w:rtl/>
                                <w:lang w:bidi="fa-IR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 w:cs="W_modir"/>
                                <w:b/>
                                <w:bCs/>
                                <w:color w:val="000000" w:themeColor="text1"/>
                                <w:sz w:val="44"/>
                                <w:szCs w:val="16"/>
                                <w:lang w:bidi="fa-IR"/>
                              </w:rPr>
                              <w:t>PyTorch</w:t>
                            </w:r>
                            <w:proofErr w:type="spellEnd"/>
                            <w:r w:rsidRPr="00960975">
                              <w:rPr>
                                <w:rFonts w:ascii="Cambria" w:hAnsi="Cambria" w:cs="B Titr" w:hint="cs"/>
                                <w:color w:val="000000" w:themeColor="text1"/>
                                <w:sz w:val="160"/>
                                <w:szCs w:val="36"/>
                                <w:rtl/>
                                <w:lang w:bidi="fa-IR"/>
                              </w:rPr>
                              <w:t>|روشهای بهینه‌سازی</w:t>
                            </w:r>
                            <w:r w:rsidRPr="00960975">
                              <w:rPr>
                                <w:rFonts w:ascii="Cambria" w:hAnsi="Cambria" w:cstheme="minorBidi" w:hint="cs"/>
                                <w:color w:val="000000" w:themeColor="text1"/>
                                <w:sz w:val="160"/>
                                <w:szCs w:val="36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341F0A86" w14:textId="77777777" w:rsidR="0013716C" w:rsidRPr="0013716C" w:rsidRDefault="0013716C" w:rsidP="0013716C">
                            <w:pPr>
                              <w:pStyle w:val="Title"/>
                              <w:bidi/>
                              <w:spacing w:before="0" w:after="0"/>
                              <w:rPr>
                                <w:rFonts w:ascii="Vazirmatn FD" w:hAnsi="Vazirmatn FD" w:cs="Vazirmatn FD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4"/>
                                <w:lang w:bidi="fa-IR"/>
                              </w:rPr>
                            </w:pPr>
                          </w:p>
                          <w:p w14:paraId="3FBFB955" w14:textId="77777777" w:rsidR="00CE16D5" w:rsidRPr="00CE16D5" w:rsidRDefault="00CE16D5" w:rsidP="0013716C">
                            <w:pPr>
                              <w:pStyle w:val="Title"/>
                              <w:bidi/>
                              <w:spacing w:before="0" w:after="0"/>
                              <w:rPr>
                                <w:rFonts w:ascii="Vazirmatn FD" w:hAnsi="Vazirmatn FD" w:cs="Vazirmatn FD"/>
                                <w:b/>
                                <w:bCs/>
                                <w:color w:val="808080" w:themeColor="background1" w:themeShade="80"/>
                                <w:sz w:val="6"/>
                                <w:szCs w:val="6"/>
                                <w:lang w:bidi="fa-IR"/>
                              </w:rPr>
                            </w:pPr>
                          </w:p>
                          <w:p w14:paraId="542556AC" w14:textId="20823F36" w:rsidR="00960975" w:rsidRPr="00CE16D5" w:rsidRDefault="00960975" w:rsidP="00CE16D5">
                            <w:pPr>
                              <w:pStyle w:val="Title"/>
                              <w:bidi/>
                              <w:spacing w:before="0" w:after="0"/>
                              <w:rPr>
                                <w:rFonts w:ascii="Vazirmatn FD" w:hAnsi="Vazirmatn FD" w:cs="Vazirmatn FD"/>
                                <w:b/>
                                <w:bCs/>
                                <w:color w:val="808080" w:themeColor="background1" w:themeShade="80"/>
                                <w:sz w:val="26"/>
                                <w:szCs w:val="26"/>
                                <w:rtl/>
                                <w:lang w:bidi="fa-IR"/>
                              </w:rPr>
                            </w:pPr>
                            <w:r w:rsidRPr="00CE16D5">
                              <w:rPr>
                                <w:rFonts w:ascii="Vazirmatn FD" w:hAnsi="Vazirmatn FD" w:cs="Vazirmatn FD"/>
                                <w:b/>
                                <w:bCs/>
                                <w:color w:val="808080" w:themeColor="background1" w:themeShade="80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مطالعه مروری رو</w:t>
                            </w:r>
                            <w:r w:rsidR="006966A0" w:rsidRPr="00CE16D5">
                              <w:rPr>
                                <w:rFonts w:ascii="Vazirmatn FD" w:hAnsi="Vazirmatn FD" w:cs="Vazirmatn FD" w:hint="cs"/>
                                <w:b/>
                                <w:bCs/>
                                <w:color w:val="808080" w:themeColor="background1" w:themeShade="80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ش‌</w:t>
                            </w:r>
                            <w:r w:rsidRPr="00CE16D5">
                              <w:rPr>
                                <w:rFonts w:ascii="Vazirmatn FD" w:hAnsi="Vazirmatn FD" w:cs="Vazirmatn FD"/>
                                <w:b/>
                                <w:bCs/>
                                <w:color w:val="808080" w:themeColor="background1" w:themeShade="80"/>
                                <w:sz w:val="26"/>
                                <w:szCs w:val="26"/>
                                <w:rtl/>
                                <w:lang w:bidi="fa-IR"/>
                              </w:rPr>
                              <w:t>های بهینه‌سازی مبتنی بر گرادیان نزولی</w:t>
                            </w:r>
                          </w:p>
                          <w:p w14:paraId="68454FCF" w14:textId="77777777" w:rsidR="00EA7CA0" w:rsidRPr="0043583E" w:rsidRDefault="00EA7CA0" w:rsidP="00EA7CA0">
                            <w:pPr>
                              <w:pStyle w:val="Title"/>
                              <w:bidi/>
                              <w:rPr>
                                <w:rFonts w:ascii="Segoe UI Semibold" w:hAnsi="Segoe UI Semibold" w:cs="B Zar"/>
                                <w:b/>
                                <w:bCs/>
                                <w:color w:val="FFFFFF" w:themeColor="background1"/>
                                <w:sz w:val="260"/>
                                <w:szCs w:val="56"/>
                                <w:rtl/>
                                <w:lang w:bidi="fa-IR"/>
                              </w:rPr>
                            </w:pPr>
                          </w:p>
                          <w:p w14:paraId="4613B554" w14:textId="77777777" w:rsidR="00EA7CA0" w:rsidRPr="0043583E" w:rsidRDefault="00EA7CA0" w:rsidP="00EA7CA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66B3A" id="Rectangle 520" o:spid="_x0000_s1033" style="position:absolute;margin-left:51.6pt;margin-top:181.15pt;width:336.7pt;height:85.3pt;z-index:25276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" filled="f" stroked="f" strokeweight="2pt">
                <v:textbox>
                  <w:txbxContent>
                    <w:p w14:paraId="28C22F70" w14:textId="0BB6FD62" w:rsidR="00D76450" w:rsidRPr="00960975" w:rsidRDefault="00960975" w:rsidP="00CD68F5">
                      <w:pPr>
                        <w:pStyle w:val="Title"/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  <w:between w:val="single" w:sz="4" w:space="1" w:color="auto"/>
                          <w:bar w:val="single" w:sz="4" w:color="auto"/>
                        </w:pBdr>
                        <w:shd w:val="clear" w:color="auto" w:fill="DDE6F0"/>
                        <w:bidi/>
                        <w:spacing w:before="0"/>
                        <w:rPr>
                          <w:rFonts w:ascii="Cambria" w:hAnsi="Cambria" w:cstheme="minorBidi"/>
                          <w:b/>
                          <w:bCs/>
                          <w:color w:val="000000" w:themeColor="text1"/>
                          <w:sz w:val="44"/>
                          <w:szCs w:val="16"/>
                          <w:rtl/>
                          <w:lang w:bidi="fa-IR"/>
                        </w:rPr>
                      </w:pPr>
                      <w:proofErr w:type="spellStart"/>
                      <w:r>
                        <w:rPr>
                          <w:rFonts w:ascii="Cambria" w:hAnsi="Cambria" w:cs="W_modir"/>
                          <w:b/>
                          <w:bCs/>
                          <w:color w:val="000000" w:themeColor="text1"/>
                          <w:sz w:val="44"/>
                          <w:szCs w:val="16"/>
                          <w:lang w:bidi="fa-IR"/>
                        </w:rPr>
                        <w:t>PyTorch</w:t>
                      </w:r>
                      <w:proofErr w:type="spellEnd"/>
                      <w:r w:rsidRPr="00960975">
                        <w:rPr>
                          <w:rFonts w:ascii="Cambria" w:hAnsi="Cambria" w:cs="B Titr" w:hint="cs"/>
                          <w:color w:val="000000" w:themeColor="text1"/>
                          <w:sz w:val="160"/>
                          <w:szCs w:val="36"/>
                          <w:rtl/>
                          <w:lang w:bidi="fa-IR"/>
                        </w:rPr>
                        <w:t>|روشهای بهینه‌سازی</w:t>
                      </w:r>
                      <w:r w:rsidRPr="00960975">
                        <w:rPr>
                          <w:rFonts w:ascii="Cambria" w:hAnsi="Cambria" w:cstheme="minorBidi" w:hint="cs"/>
                          <w:color w:val="000000" w:themeColor="text1"/>
                          <w:sz w:val="160"/>
                          <w:szCs w:val="36"/>
                          <w:rtl/>
                          <w:lang w:bidi="fa-IR"/>
                        </w:rPr>
                        <w:t xml:space="preserve"> </w:t>
                      </w:r>
                    </w:p>
                    <w:p w14:paraId="341F0A86" w14:textId="77777777" w:rsidR="0013716C" w:rsidRPr="0013716C" w:rsidRDefault="0013716C" w:rsidP="0013716C">
                      <w:pPr>
                        <w:pStyle w:val="Title"/>
                        <w:bidi/>
                        <w:spacing w:before="0" w:after="0"/>
                        <w:rPr>
                          <w:rFonts w:ascii="Vazirmatn FD" w:hAnsi="Vazirmatn FD" w:cs="Vazirmatn FD"/>
                          <w:b/>
                          <w:bCs/>
                          <w:color w:val="808080" w:themeColor="background1" w:themeShade="80"/>
                          <w:sz w:val="22"/>
                          <w:szCs w:val="4"/>
                          <w:lang w:bidi="fa-IR"/>
                        </w:rPr>
                      </w:pPr>
                    </w:p>
                    <w:p w14:paraId="3FBFB955" w14:textId="77777777" w:rsidR="00CE16D5" w:rsidRPr="00CE16D5" w:rsidRDefault="00CE16D5" w:rsidP="0013716C">
                      <w:pPr>
                        <w:pStyle w:val="Title"/>
                        <w:bidi/>
                        <w:spacing w:before="0" w:after="0"/>
                        <w:rPr>
                          <w:rFonts w:ascii="Vazirmatn FD" w:hAnsi="Vazirmatn FD" w:cs="Vazirmatn FD"/>
                          <w:b/>
                          <w:bCs/>
                          <w:color w:val="808080" w:themeColor="background1" w:themeShade="80"/>
                          <w:sz w:val="6"/>
                          <w:szCs w:val="6"/>
                          <w:lang w:bidi="fa-IR"/>
                        </w:rPr>
                      </w:pPr>
                    </w:p>
                    <w:p w14:paraId="542556AC" w14:textId="20823F36" w:rsidR="00960975" w:rsidRPr="00CE16D5" w:rsidRDefault="00960975" w:rsidP="00CE16D5">
                      <w:pPr>
                        <w:pStyle w:val="Title"/>
                        <w:bidi/>
                        <w:spacing w:before="0" w:after="0"/>
                        <w:rPr>
                          <w:rFonts w:ascii="Vazirmatn FD" w:hAnsi="Vazirmatn FD" w:cs="Vazirmatn FD"/>
                          <w:b/>
                          <w:bCs/>
                          <w:color w:val="808080" w:themeColor="background1" w:themeShade="80"/>
                          <w:sz w:val="26"/>
                          <w:szCs w:val="26"/>
                          <w:rtl/>
                          <w:lang w:bidi="fa-IR"/>
                        </w:rPr>
                      </w:pPr>
                      <w:r w:rsidRPr="00CE16D5">
                        <w:rPr>
                          <w:rFonts w:ascii="Vazirmatn FD" w:hAnsi="Vazirmatn FD" w:cs="Vazirmatn FD"/>
                          <w:b/>
                          <w:bCs/>
                          <w:color w:val="808080" w:themeColor="background1" w:themeShade="80"/>
                          <w:sz w:val="26"/>
                          <w:szCs w:val="26"/>
                          <w:rtl/>
                          <w:lang w:bidi="fa-IR"/>
                        </w:rPr>
                        <w:t>مطالعه مروری رو</w:t>
                      </w:r>
                      <w:r w:rsidR="006966A0" w:rsidRPr="00CE16D5">
                        <w:rPr>
                          <w:rFonts w:ascii="Vazirmatn FD" w:hAnsi="Vazirmatn FD" w:cs="Vazirmatn FD" w:hint="cs"/>
                          <w:b/>
                          <w:bCs/>
                          <w:color w:val="808080" w:themeColor="background1" w:themeShade="80"/>
                          <w:sz w:val="26"/>
                          <w:szCs w:val="26"/>
                          <w:rtl/>
                          <w:lang w:bidi="fa-IR"/>
                        </w:rPr>
                        <w:t>ش‌</w:t>
                      </w:r>
                      <w:r w:rsidRPr="00CE16D5">
                        <w:rPr>
                          <w:rFonts w:ascii="Vazirmatn FD" w:hAnsi="Vazirmatn FD" w:cs="Vazirmatn FD"/>
                          <w:b/>
                          <w:bCs/>
                          <w:color w:val="808080" w:themeColor="background1" w:themeShade="80"/>
                          <w:sz w:val="26"/>
                          <w:szCs w:val="26"/>
                          <w:rtl/>
                          <w:lang w:bidi="fa-IR"/>
                        </w:rPr>
                        <w:t>های بهینه‌سازی مبتنی بر گرادیان نزولی</w:t>
                      </w:r>
                    </w:p>
                    <w:p w14:paraId="68454FCF" w14:textId="77777777" w:rsidR="00EA7CA0" w:rsidRPr="0043583E" w:rsidRDefault="00EA7CA0" w:rsidP="00EA7CA0">
                      <w:pPr>
                        <w:pStyle w:val="Title"/>
                        <w:bidi/>
                        <w:rPr>
                          <w:rFonts w:ascii="Segoe UI Semibold" w:hAnsi="Segoe UI Semibold" w:cs="B Zar"/>
                          <w:b/>
                          <w:bCs/>
                          <w:color w:val="FFFFFF" w:themeColor="background1"/>
                          <w:sz w:val="260"/>
                          <w:szCs w:val="56"/>
                          <w:rtl/>
                          <w:lang w:bidi="fa-IR"/>
                        </w:rPr>
                      </w:pPr>
                    </w:p>
                    <w:p w14:paraId="4613B554" w14:textId="77777777" w:rsidR="00EA7CA0" w:rsidRPr="0043583E" w:rsidRDefault="00EA7CA0" w:rsidP="00EA7CA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lang w:bidi="fa-IR"/>
                        </w:rPr>
                      </w:pPr>
                    </w:p>
                  </w:txbxContent>
                </v:textbox>
                <w10:wrap type="square" anchorx="page"/>
              </v:rect>
            </w:pict>
          </mc:Fallback>
        </mc:AlternateContent>
      </w:r>
      <w:r w:rsidR="00FD33D7">
        <w:rPr>
          <w:noProof/>
        </w:rPr>
        <w:tab/>
      </w:r>
      <w:r w:rsidR="00FD33D7">
        <w:rPr>
          <w:noProof/>
        </w:rPr>
        <w:tab/>
      </w:r>
    </w:p>
    <w:p w14:paraId="3AE09544" w14:textId="19935DF3" w:rsidR="00141755" w:rsidRPr="00141755" w:rsidRDefault="004C67A7" w:rsidP="004C67A7">
      <w:pPr>
        <w:pBdr>
          <w:bottom w:val="single" w:sz="8" w:space="1" w:color="000000" w:themeColor="text1"/>
        </w:pBdr>
        <w:rPr>
          <w:rFonts w:ascii="Vazirmatn FD" w:eastAsia="Times New Roman" w:hAnsi="Vazirmatn FD" w:cs="Vazirmatn FD"/>
          <w:color w:val="000000" w:themeColor="text1"/>
          <w:sz w:val="28"/>
          <w:szCs w:val="28"/>
          <w:rtl/>
          <w:lang w:bidi="fa-IR"/>
        </w:rPr>
      </w:pPr>
      <w:r>
        <w:rPr>
          <w:rFonts w:ascii="Vazirmatn FD" w:eastAsia="Times New Roman" w:hAnsi="Vazirmatn FD" w:cs="Vazirmatn FD"/>
          <w:b/>
          <w:bCs/>
          <w:color w:val="000000" w:themeColor="text1"/>
          <w:sz w:val="28"/>
          <w:szCs w:val="28"/>
          <w:lang w:bidi="fa-IR"/>
        </w:rPr>
        <w:lastRenderedPageBreak/>
        <w:t>SGD</w:t>
      </w:r>
    </w:p>
    <w:p w14:paraId="5FBCD26B" w14:textId="3754B80D" w:rsidR="00896F25" w:rsidRDefault="00832C41" w:rsidP="00896F25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rtl/>
          <w:lang w:bidi="fa-IR"/>
        </w:rPr>
      </w:pPr>
      <w:r w:rsidRPr="00F21CBD">
        <w:rPr>
          <w:rFonts w:ascii="Vazirmatn FD" w:eastAsia="Times New Roman" w:hAnsi="Vazirmatn FD" w:cs="Vazirmatn FD"/>
          <w:noProof/>
          <w:color w:val="000000" w:themeColor="text1"/>
          <w:sz w:val="24"/>
          <w:szCs w:val="24"/>
          <w:rtl/>
          <w:lang w:bidi="fa-IR"/>
        </w:rPr>
        <mc:AlternateContent>
          <mc:Choice Requires="wps">
            <w:drawing>
              <wp:anchor distT="0" distB="0" distL="114300" distR="114300" simplePos="0" relativeHeight="252812288" behindDoc="0" locked="0" layoutInCell="1" allowOverlap="1" wp14:anchorId="242C998C" wp14:editId="644B49A2">
                <wp:simplePos x="0" y="0"/>
                <wp:positionH relativeFrom="column">
                  <wp:posOffset>3210061</wp:posOffset>
                </wp:positionH>
                <wp:positionV relativeFrom="paragraph">
                  <wp:posOffset>197032</wp:posOffset>
                </wp:positionV>
                <wp:extent cx="1098550" cy="491202"/>
                <wp:effectExtent l="0" t="0" r="0" b="4445"/>
                <wp:wrapNone/>
                <wp:docPr id="467" name="Rectangl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491202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29308" w14:textId="727BB149" w:rsidR="00F21CBD" w:rsidRPr="00983761" w:rsidRDefault="00F21CBD" w:rsidP="00F21CBD">
                            <w:pPr>
                              <w:spacing w:before="0" w:after="0"/>
                              <w:jc w:val="center"/>
                              <w:rPr>
                                <w:rFonts w:ascii="Dosis" w:hAnsi="Dosis"/>
                                <w:b/>
                                <w:bCs/>
                                <w:color w:val="4E5B6F" w:themeColor="text2"/>
                              </w:rPr>
                            </w:pPr>
                            <w:r>
                              <w:rPr>
                                <w:rFonts w:ascii="Dosis" w:hAnsi="Dosis"/>
                                <w:b/>
                                <w:bCs/>
                                <w:color w:val="4E5B6F" w:themeColor="text2"/>
                              </w:rPr>
                              <w:t>Gradient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4E5B6F" w:themeColor="text2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color w:val="4E5B6F" w:themeColor="text2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4E5B6F" w:themeColor="text2"/>
                                      <w:sz w:val="28"/>
                                      <w:szCs w:val="28"/>
                                    </w:rPr>
                                    <m:t>∂J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4E5B6F" w:themeColor="text2"/>
                                      <w:sz w:val="28"/>
                                      <w:szCs w:val="28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iCs/>
                                          <w:color w:val="4E5B6F" w:themeColor="text2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4E5B6F" w:themeColor="text2"/>
                                          <w:sz w:val="28"/>
                                          <w:szCs w:val="28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4E5B6F" w:themeColor="text2"/>
                                          <w:sz w:val="28"/>
                                          <w:szCs w:val="28"/>
                                        </w:rPr>
                                        <m:t>t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  <w:r>
                              <w:rPr>
                                <w:rFonts w:ascii="Dosis" w:hAnsi="Dosis"/>
                                <w:b/>
                                <w:bCs/>
                                <w:color w:val="4E5B6F" w:themeColor="text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C998C" id="Rectangle 467" o:spid="_x0000_s1034" style="position:absolute;left:0;text-align:left;margin-left:252.75pt;margin-top:15.5pt;width:86.5pt;height:38.7pt;z-index:25281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" filled="f" stroked="f" strokeweight="1pt">
                <v:textbox>
                  <w:txbxContent>
                    <w:p w14:paraId="3BA29308" w14:textId="727BB149" w:rsidR="00F21CBD" w:rsidRPr="00983761" w:rsidRDefault="00F21CBD" w:rsidP="00F21CBD">
                      <w:pPr>
                        <w:spacing w:before="0" w:after="0"/>
                        <w:jc w:val="center"/>
                        <w:rPr>
                          <w:rFonts w:ascii="Dosis" w:hAnsi="Dosis"/>
                          <w:b/>
                          <w:bCs/>
                          <w:color w:val="4E5B6F" w:themeColor="text2"/>
                        </w:rPr>
                      </w:pPr>
                      <w:r>
                        <w:rPr>
                          <w:rFonts w:ascii="Dosis" w:hAnsi="Dosis"/>
                          <w:b/>
                          <w:bCs/>
                          <w:color w:val="4E5B6F" w:themeColor="text2"/>
                        </w:rPr>
                        <w:t>Gradient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4E5B6F" w:themeColor="text2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color w:val="4E5B6F" w:themeColor="text2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4E5B6F" w:themeColor="text2"/>
                                <w:sz w:val="28"/>
                                <w:szCs w:val="28"/>
                              </w:rPr>
                              <m:t>∂J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4E5B6F" w:themeColor="text2"/>
                                <w:sz w:val="28"/>
                                <w:szCs w:val="28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iCs/>
                                    <w:color w:val="4E5B6F" w:themeColor="text2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4E5B6F" w:themeColor="text2"/>
                                    <w:sz w:val="28"/>
                                    <w:szCs w:val="28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4E5B6F" w:themeColor="text2"/>
                                    <w:sz w:val="28"/>
                                    <w:szCs w:val="28"/>
                                  </w:rPr>
                                  <m:t>t</m:t>
                                </m:r>
                              </m:sub>
                            </m:sSub>
                          </m:den>
                        </m:f>
                      </m:oMath>
                      <w:r>
                        <w:rPr>
                          <w:rFonts w:ascii="Dosis" w:hAnsi="Dosis"/>
                          <w:b/>
                          <w:bCs/>
                          <w:color w:val="4E5B6F" w:themeColor="text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21CBD" w:rsidRPr="00F21CBD">
        <w:rPr>
          <w:rFonts w:ascii="Vazirmatn FD" w:eastAsia="Times New Roman" w:hAnsi="Vazirmatn FD" w:cs="Vazirmatn FD"/>
          <w:noProof/>
          <w:color w:val="000000" w:themeColor="text1"/>
          <w:sz w:val="24"/>
          <w:szCs w:val="24"/>
          <w:rtl/>
          <w:lang w:bidi="fa-IR"/>
        </w:rPr>
        <mc:AlternateContent>
          <mc:Choice Requires="wps">
            <w:drawing>
              <wp:anchor distT="0" distB="0" distL="114300" distR="114300" simplePos="0" relativeHeight="252808192" behindDoc="0" locked="0" layoutInCell="1" allowOverlap="1" wp14:anchorId="47C3D668" wp14:editId="4825894A">
                <wp:simplePos x="0" y="0"/>
                <wp:positionH relativeFrom="column">
                  <wp:posOffset>2719070</wp:posOffset>
                </wp:positionH>
                <wp:positionV relativeFrom="paragraph">
                  <wp:posOffset>293231</wp:posOffset>
                </wp:positionV>
                <wp:extent cx="131054" cy="265087"/>
                <wp:effectExtent l="0" t="0" r="21590" b="20955"/>
                <wp:wrapNone/>
                <wp:docPr id="465" name="Rectangle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54" cy="26508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AA970" id="Rectangle 465" o:spid="_x0000_s1026" style="position:absolute;margin-left:214.1pt;margin-top:23.1pt;width:10.3pt;height:20.85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" filled="f" strokecolor="#7030a0" strokeweight="1pt"/>
            </w:pict>
          </mc:Fallback>
        </mc:AlternateContent>
      </w:r>
      <w:r w:rsidR="00F21CBD" w:rsidRPr="00F21CBD">
        <w:rPr>
          <w:rFonts w:ascii="Vazirmatn FD" w:eastAsia="Times New Roman" w:hAnsi="Vazirmatn FD" w:cs="Vazirmatn FD"/>
          <w:noProof/>
          <w:color w:val="000000" w:themeColor="text1"/>
          <w:sz w:val="24"/>
          <w:szCs w:val="24"/>
          <w:rtl/>
          <w:lang w:bidi="fa-IR"/>
        </w:rPr>
        <mc:AlternateContent>
          <mc:Choice Requires="wps">
            <w:drawing>
              <wp:anchor distT="0" distB="0" distL="114300" distR="114300" simplePos="0" relativeHeight="252804096" behindDoc="0" locked="0" layoutInCell="1" allowOverlap="1" wp14:anchorId="1E134AE8" wp14:editId="00DEA3B3">
                <wp:simplePos x="0" y="0"/>
                <wp:positionH relativeFrom="column">
                  <wp:posOffset>2567894</wp:posOffset>
                </wp:positionH>
                <wp:positionV relativeFrom="paragraph">
                  <wp:posOffset>292100</wp:posOffset>
                </wp:positionV>
                <wp:extent cx="131054" cy="265087"/>
                <wp:effectExtent l="0" t="0" r="21590" b="20955"/>
                <wp:wrapNone/>
                <wp:docPr id="462" name="Rectangle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54" cy="26508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70F77C" id="Rectangle 462" o:spid="_x0000_s1026" style="position:absolute;margin-left:202.2pt;margin-top:23pt;width:10.3pt;height:20.85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" filled="f" strokecolor="#ff7d7d" strokeweight="1pt"/>
            </w:pict>
          </mc:Fallback>
        </mc:AlternateContent>
      </w:r>
      <w:r w:rsidR="00F21CBD"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64D0EA8C" wp14:editId="68E3E558">
                <wp:simplePos x="0" y="0"/>
                <wp:positionH relativeFrom="column">
                  <wp:posOffset>636814</wp:posOffset>
                </wp:positionH>
                <wp:positionV relativeFrom="paragraph">
                  <wp:posOffset>135787</wp:posOffset>
                </wp:positionV>
                <wp:extent cx="2472690" cy="466725"/>
                <wp:effectExtent l="0" t="0" r="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69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6BF73" w14:textId="13A57059" w:rsidR="006551B3" w:rsidRPr="00695CED" w:rsidRDefault="00695CED" w:rsidP="006551B3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  <w:sz w:val="8"/>
                                <w:szCs w:val="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32"/>
                                    <w:szCs w:val="32"/>
                                    <w:lang w:bidi="fa-IR"/>
                                  </w:rPr>
                                  <m:t>w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B Nazanin"/>
                                        <w:b/>
                                        <w:bCs/>
                                        <w:iCs/>
                                        <w:color w:val="000000" w:themeColor="text1"/>
                                        <w:sz w:val="32"/>
                                        <w:szCs w:val="32"/>
                                        <w:lang w:bidi="fa-IR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2"/>
                                        <w:szCs w:val="32"/>
                                        <w:lang w:bidi="fa-IR"/>
                                      </w:rPr>
                                      <m:t>t+1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32"/>
                                    <w:szCs w:val="32"/>
                                    <w:lang w:bidi="fa-IR"/>
                                  </w:rPr>
                                  <m:t>=w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B Nazanin"/>
                                        <w:b/>
                                        <w:bCs/>
                                        <w:iCs/>
                                        <w:color w:val="000000" w:themeColor="text1"/>
                                        <w:sz w:val="32"/>
                                        <w:szCs w:val="32"/>
                                        <w:lang w:bidi="fa-IR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2"/>
                                        <w:szCs w:val="32"/>
                                        <w:lang w:bidi="fa-IR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32"/>
                                    <w:szCs w:val="32"/>
                                    <w:lang w:bidi="fa-IR"/>
                                  </w:rPr>
                                  <m:t>-η g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0EA8C" id="Rectangle 76" o:spid="_x0000_s1035" style="position:absolute;left:0;text-align:left;margin-left:50.15pt;margin-top:10.7pt;width:194.7pt;height:36.75pt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" filled="f" stroked="f" strokeweight="2pt">
                <v:textbox>
                  <w:txbxContent>
                    <w:p w14:paraId="21A6BF73" w14:textId="13A57059" w:rsidR="006551B3" w:rsidRPr="00695CED" w:rsidRDefault="00695CED" w:rsidP="006551B3">
                      <w:pPr>
                        <w:jc w:val="center"/>
                        <w:rPr>
                          <w:b/>
                          <w:bCs/>
                          <w:iCs/>
                          <w:sz w:val="8"/>
                          <w:szCs w:val="8"/>
                        </w:rPr>
                      </w:pPr>
                      <m:oMathPara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32"/>
                              <w:szCs w:val="32"/>
                              <w:lang w:bidi="fa-IR"/>
                            </w:rPr>
                            <m:t>w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B Nazanin"/>
                                  <w:b/>
                                  <w:bCs/>
                                  <w:iCs/>
                                  <w:color w:val="000000" w:themeColor="text1"/>
                                  <w:sz w:val="32"/>
                                  <w:szCs w:val="32"/>
                                  <w:lang w:bidi="fa-IR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2"/>
                                  <w:szCs w:val="32"/>
                                  <w:lang w:bidi="fa-IR"/>
                                </w:rPr>
                                <m:t>t+1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32"/>
                              <w:szCs w:val="32"/>
                              <w:lang w:bidi="fa-IR"/>
                            </w:rPr>
                            <m:t>=w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B Nazanin"/>
                                  <w:b/>
                                  <w:bCs/>
                                  <w:iCs/>
                                  <w:color w:val="000000" w:themeColor="text1"/>
                                  <w:sz w:val="32"/>
                                  <w:szCs w:val="32"/>
                                  <w:lang w:bidi="fa-IR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2"/>
                                  <w:szCs w:val="32"/>
                                  <w:lang w:bidi="fa-IR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32"/>
                              <w:szCs w:val="32"/>
                              <w:lang w:bidi="fa-IR"/>
                            </w:rPr>
                            <m:t>-η g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14:paraId="49D726F9" w14:textId="48A0B5D6" w:rsidR="00F21CBD" w:rsidRDefault="00586D26" w:rsidP="00896F25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rtl/>
          <w:lang w:bidi="fa-IR"/>
        </w:rPr>
      </w:pPr>
      <w:r w:rsidRPr="00F21CBD">
        <w:rPr>
          <w:rFonts w:ascii="Vazirmatn FD" w:eastAsia="Times New Roman" w:hAnsi="Vazirmatn FD" w:cs="Vazirmatn FD"/>
          <w:noProof/>
          <w:color w:val="000000" w:themeColor="text1"/>
          <w:sz w:val="24"/>
          <w:szCs w:val="24"/>
          <w:rtl/>
          <w:lang w:bidi="fa-IR"/>
        </w:rPr>
        <mc:AlternateContent>
          <mc:Choice Requires="wps">
            <w:drawing>
              <wp:anchor distT="0" distB="0" distL="114300" distR="114300" simplePos="0" relativeHeight="251857888" behindDoc="0" locked="0" layoutInCell="1" allowOverlap="1" wp14:anchorId="62D38D38" wp14:editId="59DE1C0D">
                <wp:simplePos x="0" y="0"/>
                <wp:positionH relativeFrom="column">
                  <wp:posOffset>2392929</wp:posOffset>
                </wp:positionH>
                <wp:positionV relativeFrom="paragraph">
                  <wp:posOffset>170219</wp:posOffset>
                </wp:positionV>
                <wp:extent cx="1366520" cy="378270"/>
                <wp:effectExtent l="0" t="0" r="0" b="3175"/>
                <wp:wrapNone/>
                <wp:docPr id="464" name="Rectangle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520" cy="37827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30454" w14:textId="77777777" w:rsidR="00F21CBD" w:rsidRPr="00983761" w:rsidRDefault="00F21CBD" w:rsidP="00586D26">
                            <w:pPr>
                              <w:spacing w:before="0" w:after="0"/>
                              <w:jc w:val="center"/>
                              <w:rPr>
                                <w:rFonts w:ascii="Dosis" w:hAnsi="Dosis"/>
                                <w:b/>
                                <w:bCs/>
                                <w:color w:val="4E5B6F" w:themeColor="text2"/>
                              </w:rPr>
                            </w:pPr>
                            <w:r>
                              <w:rPr>
                                <w:rFonts w:ascii="Dosis" w:hAnsi="Dosis"/>
                                <w:b/>
                                <w:bCs/>
                                <w:color w:val="4E5B6F" w:themeColor="text2"/>
                              </w:rPr>
                              <w:t>Learning rate</w:t>
                            </w:r>
                            <w:r w:rsidRPr="00983761">
                              <w:rPr>
                                <w:rFonts w:ascii="Dosis" w:hAnsi="Dosis"/>
                                <w:b/>
                                <w:bCs/>
                                <w:color w:val="4E5B6F" w:themeColor="text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38D38" id="Rectangle 464" o:spid="_x0000_s1036" style="position:absolute;left:0;text-align:left;margin-left:188.4pt;margin-top:13.4pt;width:107.6pt;height:29.8pt;z-index:2518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" filled="f" stroked="f" strokeweight="1pt">
                <v:textbox>
                  <w:txbxContent>
                    <w:p w14:paraId="14930454" w14:textId="77777777" w:rsidR="00F21CBD" w:rsidRPr="00983761" w:rsidRDefault="00F21CBD" w:rsidP="00586D26">
                      <w:pPr>
                        <w:spacing w:before="0" w:after="0"/>
                        <w:jc w:val="center"/>
                        <w:rPr>
                          <w:rFonts w:ascii="Dosis" w:hAnsi="Dosis"/>
                          <w:b/>
                          <w:bCs/>
                          <w:color w:val="4E5B6F" w:themeColor="text2"/>
                        </w:rPr>
                      </w:pPr>
                      <w:r>
                        <w:rPr>
                          <w:rFonts w:ascii="Dosis" w:hAnsi="Dosis"/>
                          <w:b/>
                          <w:bCs/>
                          <w:color w:val="4E5B6F" w:themeColor="text2"/>
                        </w:rPr>
                        <w:t>Learning rate</w:t>
                      </w:r>
                      <w:r w:rsidRPr="00983761">
                        <w:rPr>
                          <w:rFonts w:ascii="Dosis" w:hAnsi="Dosis"/>
                          <w:b/>
                          <w:bCs/>
                          <w:color w:val="4E5B6F" w:themeColor="text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21CBD" w:rsidRPr="00F21CBD">
        <w:rPr>
          <w:rFonts w:ascii="Vazirmatn FD" w:eastAsia="Times New Roman" w:hAnsi="Vazirmatn FD" w:cs="Vazirmatn FD"/>
          <w:noProof/>
          <w:color w:val="000000" w:themeColor="text1"/>
          <w:sz w:val="24"/>
          <w:szCs w:val="24"/>
          <w:rtl/>
          <w:lang w:bidi="fa-IR"/>
        </w:rPr>
        <mc:AlternateContent>
          <mc:Choice Requires="wps">
            <w:drawing>
              <wp:anchor distT="0" distB="0" distL="114300" distR="114300" simplePos="0" relativeHeight="252810240" behindDoc="0" locked="0" layoutInCell="1" allowOverlap="1" wp14:anchorId="15293C9C" wp14:editId="0BCFFAAF">
                <wp:simplePos x="0" y="0"/>
                <wp:positionH relativeFrom="column">
                  <wp:posOffset>2848893</wp:posOffset>
                </wp:positionH>
                <wp:positionV relativeFrom="paragraph">
                  <wp:posOffset>34321</wp:posOffset>
                </wp:positionV>
                <wp:extent cx="426005" cy="0"/>
                <wp:effectExtent l="0" t="38100" r="50800" b="57150"/>
                <wp:wrapNone/>
                <wp:docPr id="466" name="Straight Connector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00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030A0"/>
                          </a:solidFill>
                          <a:headEnd type="none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A1F076" id="Straight Connector 466" o:spid="_x0000_s1026" style="position:absolute;z-index:25281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3pt,2.7pt" to="257.8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" strokecolor="#7030a0">
                <v:stroke endarrow="oval"/>
              </v:line>
            </w:pict>
          </mc:Fallback>
        </mc:AlternateContent>
      </w:r>
      <w:r w:rsidR="00F21CBD" w:rsidRPr="00F21CBD">
        <w:rPr>
          <w:rFonts w:ascii="Vazirmatn FD" w:eastAsia="Times New Roman" w:hAnsi="Vazirmatn FD" w:cs="Vazirmatn FD"/>
          <w:noProof/>
          <w:color w:val="000000" w:themeColor="text1"/>
          <w:sz w:val="24"/>
          <w:szCs w:val="24"/>
          <w:rtl/>
          <w:lang w:bidi="fa-IR"/>
        </w:rPr>
        <mc:AlternateContent>
          <mc:Choice Requires="wps">
            <w:drawing>
              <wp:anchor distT="0" distB="0" distL="114300" distR="114300" simplePos="0" relativeHeight="252805120" behindDoc="0" locked="0" layoutInCell="1" allowOverlap="1" wp14:anchorId="18C7CE6B" wp14:editId="5CD53757">
                <wp:simplePos x="0" y="0"/>
                <wp:positionH relativeFrom="column">
                  <wp:posOffset>2657475</wp:posOffset>
                </wp:positionH>
                <wp:positionV relativeFrom="paragraph">
                  <wp:posOffset>166370</wp:posOffset>
                </wp:positionV>
                <wp:extent cx="0" cy="191135"/>
                <wp:effectExtent l="38100" t="0" r="57150" b="56515"/>
                <wp:wrapNone/>
                <wp:docPr id="463" name="Straight Connector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113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7D7D"/>
                          </a:solidFill>
                          <a:headEnd type="none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D0E6D" id="Straight Connector 463" o:spid="_x0000_s1026" style="position:absolute;z-index:25280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25pt,13.1pt" to="209.2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" strokecolor="#ff7d7d">
                <v:stroke endarrow="oval"/>
              </v:line>
            </w:pict>
          </mc:Fallback>
        </mc:AlternateContent>
      </w:r>
    </w:p>
    <w:p w14:paraId="15BF82A2" w14:textId="18866AB4" w:rsidR="00F21CBD" w:rsidRDefault="00F21CBD" w:rsidP="00F21CBD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rtl/>
          <w:lang w:bidi="fa-IR"/>
        </w:rPr>
      </w:pPr>
    </w:p>
    <w:p w14:paraId="0DC97CCA" w14:textId="3C36AC8D" w:rsidR="00141755" w:rsidRDefault="004B6913" w:rsidP="00241DD9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rtl/>
          <w:lang w:bidi="fa-IR"/>
        </w:rPr>
      </w:pPr>
      <w:r>
        <w:rPr>
          <w:rFonts w:ascii="Vazirmatn FD" w:eastAsia="Times New Roman" w:hAnsi="Vazirmatn FD" w:cs="Vazirmatn FD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302BF22B" wp14:editId="1363ACE7">
                <wp:simplePos x="0" y="0"/>
                <wp:positionH relativeFrom="column">
                  <wp:posOffset>119689</wp:posOffset>
                </wp:positionH>
                <wp:positionV relativeFrom="paragraph">
                  <wp:posOffset>536761</wp:posOffset>
                </wp:positionV>
                <wp:extent cx="934821" cy="1148105"/>
                <wp:effectExtent l="0" t="0" r="55880" b="71120"/>
                <wp:wrapNone/>
                <wp:docPr id="85" name="Freeform: Shap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821" cy="1148105"/>
                        </a:xfrm>
                        <a:custGeom>
                          <a:avLst/>
                          <a:gdLst>
                            <a:gd name="connsiteX0" fmla="*/ 0 w 934821"/>
                            <a:gd name="connsiteY0" fmla="*/ 0 h 1148105"/>
                            <a:gd name="connsiteX1" fmla="*/ 111180 w 934821"/>
                            <a:gd name="connsiteY1" fmla="*/ 483293 h 1148105"/>
                            <a:gd name="connsiteX2" fmla="*/ 270009 w 934821"/>
                            <a:gd name="connsiteY2" fmla="*/ 891710 h 1148105"/>
                            <a:gd name="connsiteX3" fmla="*/ 465141 w 934821"/>
                            <a:gd name="connsiteY3" fmla="*/ 1089112 h 1148105"/>
                            <a:gd name="connsiteX4" fmla="*/ 662543 w 934821"/>
                            <a:gd name="connsiteY4" fmla="*/ 1123146 h 1148105"/>
                            <a:gd name="connsiteX5" fmla="*/ 819103 w 934821"/>
                            <a:gd name="connsiteY5" fmla="*/ 1129953 h 1148105"/>
                            <a:gd name="connsiteX6" fmla="*/ 934821 w 934821"/>
                            <a:gd name="connsiteY6" fmla="*/ 1148105 h 11481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934821" h="1148105">
                              <a:moveTo>
                                <a:pt x="0" y="0"/>
                              </a:moveTo>
                              <a:lnTo>
                                <a:pt x="111180" y="483293"/>
                              </a:lnTo>
                              <a:lnTo>
                                <a:pt x="270009" y="891710"/>
                              </a:lnTo>
                              <a:lnTo>
                                <a:pt x="465141" y="1089112"/>
                              </a:lnTo>
                              <a:lnTo>
                                <a:pt x="662543" y="1123146"/>
                              </a:lnTo>
                              <a:lnTo>
                                <a:pt x="819103" y="1129953"/>
                              </a:lnTo>
                              <a:lnTo>
                                <a:pt x="934821" y="1148105"/>
                              </a:lnTo>
                            </a:path>
                          </a:pathLst>
                        </a:custGeom>
                        <a:noFill/>
                        <a:ln w="22225">
                          <a:solidFill>
                            <a:schemeClr val="tx1"/>
                          </a:solidFill>
                          <a:headEnd type="none" w="med" len="med"/>
                          <a:tailEnd type="triangle" w="med" len="lg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CCF69" id="Freeform: Shape 85" o:spid="_x0000_s1026" style="position:absolute;margin-left:9.4pt;margin-top:42.25pt;width:73.6pt;height:90.4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4821,114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" path="m,l111180,483293,270009,891710r195132,197402l662543,1123146r156560,6807l934821,1148105e" filled="f" strokecolor="black [3213]" strokeweight="1.75pt">
                <v:stroke endarrow="block" endarrowlength="long"/>
                <v:path arrowok="t" o:connecttype="custom" o:connectlocs="0,0;111180,483293;270009,891710;465141,1089112;662543,1123146;819103,1129953;934821,1148105" o:connectangles="0,0,0,0,0,0,0"/>
              </v:shape>
            </w:pict>
          </mc:Fallback>
        </mc:AlternateContent>
      </w:r>
      <w:r w:rsidR="006A63DA" w:rsidRPr="002C5B99">
        <w:rPr>
          <w:rFonts w:ascii="Vazirmatn FD" w:eastAsia="Times New Roman" w:hAnsi="Vazirmatn FD" w:cs="Vazirmatn FD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7EF29C4E" wp14:editId="71ECC586">
                <wp:simplePos x="0" y="0"/>
                <wp:positionH relativeFrom="column">
                  <wp:posOffset>722986</wp:posOffset>
                </wp:positionH>
                <wp:positionV relativeFrom="paragraph">
                  <wp:posOffset>1597660</wp:posOffset>
                </wp:positionV>
                <wp:extent cx="118872" cy="118872"/>
                <wp:effectExtent l="0" t="0" r="14605" b="14605"/>
                <wp:wrapNone/>
                <wp:docPr id="82" name="Flowchart: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" cy="118872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AE384" id="Flowchart: Connector 82" o:spid="_x0000_s1026" type="#_x0000_t120" style="position:absolute;margin-left:56.95pt;margin-top:125.8pt;width:9.35pt;height:9.35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" fillcolor="red" strokecolor="red" strokeweight="1.5pt"/>
            </w:pict>
          </mc:Fallback>
        </mc:AlternateContent>
      </w:r>
      <w:r w:rsidR="006A63DA" w:rsidRPr="002C5B99">
        <w:rPr>
          <w:rFonts w:ascii="Vazirmatn FD" w:eastAsia="Times New Roman" w:hAnsi="Vazirmatn FD" w:cs="Vazirmatn FD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795A4BBE" wp14:editId="23629AF2">
                <wp:simplePos x="0" y="0"/>
                <wp:positionH relativeFrom="column">
                  <wp:posOffset>987168</wp:posOffset>
                </wp:positionH>
                <wp:positionV relativeFrom="paragraph">
                  <wp:posOffset>1623717</wp:posOffset>
                </wp:positionV>
                <wp:extent cx="118872" cy="118872"/>
                <wp:effectExtent l="0" t="0" r="14605" b="14605"/>
                <wp:wrapNone/>
                <wp:docPr id="84" name="Flowchart: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" cy="118872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6F887" id="Flowchart: Connector 84" o:spid="_x0000_s1026" type="#_x0000_t120" style="position:absolute;margin-left:77.75pt;margin-top:127.85pt;width:9.35pt;height:9.35pt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" fillcolor="red" strokecolor="red" strokeweight="1.5pt"/>
            </w:pict>
          </mc:Fallback>
        </mc:AlternateContent>
      </w:r>
      <w:r w:rsidR="006A63DA" w:rsidRPr="002C5B99">
        <w:rPr>
          <w:rFonts w:ascii="Vazirmatn FD" w:eastAsia="Times New Roman" w:hAnsi="Vazirmatn FD" w:cs="Vazirmatn FD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1E190122" wp14:editId="18DEF3BC">
                <wp:simplePos x="0" y="0"/>
                <wp:positionH relativeFrom="column">
                  <wp:posOffset>868579</wp:posOffset>
                </wp:positionH>
                <wp:positionV relativeFrom="paragraph">
                  <wp:posOffset>1609747</wp:posOffset>
                </wp:positionV>
                <wp:extent cx="118872" cy="118872"/>
                <wp:effectExtent l="0" t="0" r="14605" b="14605"/>
                <wp:wrapNone/>
                <wp:docPr id="83" name="Flowchart: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" cy="118872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B074E" id="Flowchart: Connector 83" o:spid="_x0000_s1026" type="#_x0000_t120" style="position:absolute;margin-left:68.4pt;margin-top:126.75pt;width:9.35pt;height:9.35pt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" fillcolor="red" strokecolor="red" strokeweight="1.5pt"/>
            </w:pict>
          </mc:Fallback>
        </mc:AlternateContent>
      </w:r>
      <w:r w:rsidR="006A63DA" w:rsidRPr="002C5B99">
        <w:rPr>
          <w:rFonts w:ascii="Vazirmatn FD" w:eastAsia="Times New Roman" w:hAnsi="Vazirmatn FD" w:cs="Vazirmatn FD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35949DF8" wp14:editId="3C392127">
                <wp:simplePos x="0" y="0"/>
                <wp:positionH relativeFrom="column">
                  <wp:posOffset>535049</wp:posOffset>
                </wp:positionH>
                <wp:positionV relativeFrom="paragraph">
                  <wp:posOffset>1564664</wp:posOffset>
                </wp:positionV>
                <wp:extent cx="118872" cy="118872"/>
                <wp:effectExtent l="0" t="0" r="14605" b="14605"/>
                <wp:wrapNone/>
                <wp:docPr id="81" name="Flowchart: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" cy="118872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32649" id="Flowchart: Connector 81" o:spid="_x0000_s1026" type="#_x0000_t120" style="position:absolute;margin-left:42.15pt;margin-top:123.2pt;width:9.35pt;height:9.35pt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" fillcolor="red" strokecolor="red" strokeweight="1.5pt"/>
            </w:pict>
          </mc:Fallback>
        </mc:AlternateContent>
      </w:r>
      <w:r w:rsidR="006A63DA" w:rsidRPr="002C5B99">
        <w:rPr>
          <w:rFonts w:ascii="Vazirmatn FD" w:eastAsia="Times New Roman" w:hAnsi="Vazirmatn FD" w:cs="Vazirmatn FD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683CA71A" wp14:editId="76B9B54C">
                <wp:simplePos x="0" y="0"/>
                <wp:positionH relativeFrom="column">
                  <wp:posOffset>349165</wp:posOffset>
                </wp:positionH>
                <wp:positionV relativeFrom="paragraph">
                  <wp:posOffset>1365105</wp:posOffset>
                </wp:positionV>
                <wp:extent cx="118872" cy="118872"/>
                <wp:effectExtent l="0" t="0" r="14605" b="14605"/>
                <wp:wrapNone/>
                <wp:docPr id="80" name="Flowchart: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" cy="118872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B6AD2" id="Flowchart: Connector 80" o:spid="_x0000_s1026" type="#_x0000_t120" style="position:absolute;margin-left:27.5pt;margin-top:107.5pt;width:9.35pt;height:9.35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" fillcolor="red" strokecolor="red" strokeweight="1.5pt"/>
            </w:pict>
          </mc:Fallback>
        </mc:AlternateContent>
      </w:r>
      <w:r w:rsidR="006A63DA" w:rsidRPr="002C5B99">
        <w:rPr>
          <w:rFonts w:ascii="Vazirmatn FD" w:eastAsia="Times New Roman" w:hAnsi="Vazirmatn FD" w:cs="Vazirmatn FD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489E1D1E" wp14:editId="4D6D2689">
                <wp:simplePos x="0" y="0"/>
                <wp:positionH relativeFrom="column">
                  <wp:posOffset>186433</wp:posOffset>
                </wp:positionH>
                <wp:positionV relativeFrom="paragraph">
                  <wp:posOffset>956560</wp:posOffset>
                </wp:positionV>
                <wp:extent cx="118872" cy="118872"/>
                <wp:effectExtent l="0" t="0" r="14605" b="14605"/>
                <wp:wrapNone/>
                <wp:docPr id="79" name="Flowchart: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" cy="118872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AA3FD" id="Flowchart: Connector 79" o:spid="_x0000_s1026" type="#_x0000_t120" style="position:absolute;margin-left:14.7pt;margin-top:75.3pt;width:9.35pt;height:9.35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" fillcolor="red" strokecolor="red" strokeweight="1.5pt"/>
            </w:pict>
          </mc:Fallback>
        </mc:AlternateContent>
      </w:r>
      <w:r w:rsidR="006A63DA" w:rsidRPr="002C5B99">
        <w:rPr>
          <w:rFonts w:ascii="Vazirmatn FD" w:eastAsia="Times New Roman" w:hAnsi="Vazirmatn FD" w:cs="Vazirmatn FD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20F1CDF2" wp14:editId="745F6D59">
                <wp:simplePos x="0" y="0"/>
                <wp:positionH relativeFrom="column">
                  <wp:posOffset>68944</wp:posOffset>
                </wp:positionH>
                <wp:positionV relativeFrom="paragraph">
                  <wp:posOffset>481965</wp:posOffset>
                </wp:positionV>
                <wp:extent cx="118872" cy="118872"/>
                <wp:effectExtent l="0" t="0" r="14605" b="14605"/>
                <wp:wrapNone/>
                <wp:docPr id="78" name="Flowchart: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" cy="118872"/>
                        </a:xfrm>
                        <a:prstGeom prst="flowChartConnector">
                          <a:avLst/>
                        </a:prstGeom>
                        <a:solidFill>
                          <a:srgbClr val="FF0000"/>
                        </a:solidFill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122DE" id="Flowchart: Connector 78" o:spid="_x0000_s1026" type="#_x0000_t120" style="position:absolute;margin-left:5.45pt;margin-top:37.95pt;width:9.35pt;height:9.35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" fillcolor="red" strokecolor="red" strokeweight="1.5pt"/>
            </w:pict>
          </mc:Fallback>
        </mc:AlternateContent>
      </w:r>
      <w:r w:rsidR="00896F25" w:rsidRPr="002C5B99">
        <w:rPr>
          <w:rFonts w:ascii="Vazirmatn FD" w:eastAsia="Times New Roman" w:hAnsi="Vazirmatn FD" w:cs="Vazirmatn FD"/>
          <w:noProof/>
          <w:color w:val="000000" w:themeColor="text1"/>
          <w:sz w:val="28"/>
          <w:szCs w:val="28"/>
          <w:lang w:bidi="fa-IR"/>
        </w:rPr>
        <w:drawing>
          <wp:anchor distT="0" distB="0" distL="114300" distR="114300" simplePos="0" relativeHeight="252135424" behindDoc="0" locked="0" layoutInCell="1" allowOverlap="1" wp14:anchorId="79343D6F" wp14:editId="6EDC9879">
            <wp:simplePos x="0" y="0"/>
            <wp:positionH relativeFrom="column">
              <wp:posOffset>-400050</wp:posOffset>
            </wp:positionH>
            <wp:positionV relativeFrom="paragraph">
              <wp:posOffset>50800</wp:posOffset>
            </wp:positionV>
            <wp:extent cx="2615565" cy="2022475"/>
            <wp:effectExtent l="0" t="0" r="0" b="0"/>
            <wp:wrapSquare wrapText="bothSides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" b="1005"/>
                    <a:stretch/>
                  </pic:blipFill>
                  <pic:spPr bwMode="auto">
                    <a:xfrm>
                      <a:off x="0" y="0"/>
                      <a:ext cx="2615565" cy="202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947D2" w14:textId="260543E8" w:rsidR="00141755" w:rsidRDefault="00141755" w:rsidP="00D55CC8">
      <w:pPr>
        <w:bidi/>
        <w:rPr>
          <w:rFonts w:ascii="Vazirmatn FD" w:eastAsia="Times New Roman" w:hAnsi="Vazirmatn FD" w:cs="Vazirmatn FD"/>
          <w:color w:val="000000" w:themeColor="text1"/>
          <w:sz w:val="24"/>
          <w:szCs w:val="24"/>
          <w:lang w:bidi="fa-IR"/>
        </w:rPr>
      </w:pPr>
    </w:p>
    <w:p w14:paraId="330AD307" w14:textId="414E92C7" w:rsidR="00241DD9" w:rsidRDefault="00241DD9" w:rsidP="00241DD9">
      <w:pPr>
        <w:bidi/>
        <w:rPr>
          <w:rFonts w:ascii="Vazirmatn FD" w:eastAsia="Times New Roman" w:hAnsi="Vazirmatn FD" w:cs="Vazirmatn FD"/>
          <w:color w:val="000000" w:themeColor="text1"/>
          <w:sz w:val="24"/>
          <w:szCs w:val="24"/>
          <w:lang w:bidi="fa-IR"/>
        </w:rPr>
      </w:pPr>
    </w:p>
    <w:p w14:paraId="7E61B0F5" w14:textId="04CEB0F3" w:rsidR="00241DD9" w:rsidRDefault="00241DD9" w:rsidP="00241DD9">
      <w:pPr>
        <w:bidi/>
        <w:rPr>
          <w:rFonts w:ascii="Vazirmatn FD" w:eastAsia="Times New Roman" w:hAnsi="Vazirmatn FD" w:cs="Vazirmatn FD"/>
          <w:color w:val="000000" w:themeColor="text1"/>
          <w:sz w:val="24"/>
          <w:szCs w:val="24"/>
          <w:lang w:bidi="fa-IR"/>
        </w:rPr>
      </w:pPr>
    </w:p>
    <w:p w14:paraId="08671D31" w14:textId="76D79C24" w:rsidR="00241DD9" w:rsidRDefault="00241DD9" w:rsidP="00241DD9">
      <w:pPr>
        <w:bidi/>
        <w:rPr>
          <w:rFonts w:ascii="Vazirmatn FD" w:eastAsia="Times New Roman" w:hAnsi="Vazirmatn FD" w:cs="Vazirmatn FD"/>
          <w:color w:val="000000" w:themeColor="text1"/>
          <w:sz w:val="24"/>
          <w:szCs w:val="24"/>
          <w:lang w:bidi="fa-IR"/>
        </w:rPr>
      </w:pPr>
    </w:p>
    <w:p w14:paraId="128A0495" w14:textId="77777777" w:rsidR="004C67A7" w:rsidRDefault="004C67A7" w:rsidP="004C67A7">
      <w:pPr>
        <w:pBdr>
          <w:bottom w:val="single" w:sz="8" w:space="1" w:color="000000" w:themeColor="text1"/>
        </w:pBdr>
        <w:rPr>
          <w:rFonts w:ascii="Vazirmatn FD" w:eastAsia="Times New Roman" w:hAnsi="Vazirmatn FD" w:cs="Vazirmatn FD"/>
          <w:color w:val="000000" w:themeColor="text1"/>
          <w:sz w:val="24"/>
          <w:szCs w:val="24"/>
          <w:lang w:bidi="fa-IR"/>
        </w:rPr>
      </w:pPr>
    </w:p>
    <w:p w14:paraId="17C5F72B" w14:textId="77777777" w:rsidR="004C67A7" w:rsidRDefault="004C67A7" w:rsidP="004C67A7">
      <w:pPr>
        <w:pBdr>
          <w:bottom w:val="single" w:sz="8" w:space="1" w:color="000000" w:themeColor="text1"/>
        </w:pBdr>
        <w:rPr>
          <w:rFonts w:ascii="Vazirmatn FD" w:eastAsia="Times New Roman" w:hAnsi="Vazirmatn FD" w:cs="Vazirmatn FD"/>
          <w:color w:val="000000" w:themeColor="text1"/>
          <w:sz w:val="24"/>
          <w:szCs w:val="24"/>
          <w:lang w:bidi="fa-IR"/>
        </w:rPr>
      </w:pPr>
    </w:p>
    <w:p w14:paraId="489ACF2F" w14:textId="53DE71F0" w:rsidR="00983761" w:rsidRPr="004C67A7" w:rsidRDefault="00241DD9" w:rsidP="004C67A7">
      <w:pPr>
        <w:pBdr>
          <w:bottom w:val="single" w:sz="8" w:space="1" w:color="000000" w:themeColor="text1"/>
        </w:pBdr>
        <w:rPr>
          <w:rFonts w:ascii="Vazirmatn FD" w:eastAsia="Times New Roman" w:hAnsi="Vazirmatn FD" w:cs="Vazirmatn FD"/>
          <w:b/>
          <w:bCs/>
          <w:color w:val="000000" w:themeColor="text1"/>
          <w:sz w:val="28"/>
          <w:szCs w:val="28"/>
          <w:lang w:bidi="fa-IR"/>
        </w:rPr>
      </w:pPr>
      <w:r w:rsidRPr="004C67A7">
        <w:rPr>
          <w:rFonts w:ascii="Vazirmatn FD" w:eastAsia="Times New Roman" w:hAnsi="Vazirmatn FD" w:cs="Vazirmatn FD"/>
          <w:b/>
          <w:bCs/>
          <w:color w:val="000000" w:themeColor="text1"/>
          <w:sz w:val="28"/>
          <w:szCs w:val="28"/>
          <w:rtl/>
          <w:lang w:bidi="fa-IR"/>
        </w:rPr>
        <w:lastRenderedPageBreak/>
        <mc:AlternateContent>
          <mc:Choice Requires="wps">
            <w:drawing>
              <wp:anchor distT="0" distB="0" distL="114300" distR="114300" simplePos="0" relativeHeight="251872235" behindDoc="0" locked="0" layoutInCell="1" allowOverlap="1" wp14:anchorId="6394AB56" wp14:editId="22163C14">
                <wp:simplePos x="0" y="0"/>
                <wp:positionH relativeFrom="column">
                  <wp:posOffset>1578610</wp:posOffset>
                </wp:positionH>
                <wp:positionV relativeFrom="paragraph">
                  <wp:posOffset>265437</wp:posOffset>
                </wp:positionV>
                <wp:extent cx="1557756" cy="419969"/>
                <wp:effectExtent l="0" t="0" r="0" b="0"/>
                <wp:wrapNone/>
                <wp:docPr id="342" name="Rectangle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756" cy="419969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DB6EAA" w14:textId="15A0C39F" w:rsidR="00983761" w:rsidRPr="00983761" w:rsidRDefault="00983761" w:rsidP="00983761">
                            <w:pPr>
                              <w:jc w:val="center"/>
                              <w:rPr>
                                <w:rFonts w:ascii="Dosis" w:hAnsi="Dosis"/>
                                <w:b/>
                                <w:bCs/>
                                <w:color w:val="4E5B6F" w:themeColor="text2"/>
                              </w:rPr>
                            </w:pPr>
                            <w:r w:rsidRPr="00983761">
                              <w:rPr>
                                <w:rFonts w:ascii="Dosis" w:hAnsi="Dosis"/>
                                <w:b/>
                                <w:bCs/>
                                <w:color w:val="4E5B6F" w:themeColor="text2"/>
                              </w:rPr>
                              <w:t>Momentum term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4AB56" id="Rectangle 342" o:spid="_x0000_s1037" style="position:absolute;margin-left:124.3pt;margin-top:20.9pt;width:122.65pt;height:33.05pt;z-index:2518722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" filled="f" stroked="f" strokeweight="1pt">
                <v:textbox>
                  <w:txbxContent>
                    <w:p w14:paraId="6ADB6EAA" w14:textId="15A0C39F" w:rsidR="00983761" w:rsidRPr="00983761" w:rsidRDefault="00983761" w:rsidP="00983761">
                      <w:pPr>
                        <w:jc w:val="center"/>
                        <w:rPr>
                          <w:rFonts w:ascii="Dosis" w:hAnsi="Dosis"/>
                          <w:b/>
                          <w:bCs/>
                          <w:color w:val="4E5B6F" w:themeColor="text2"/>
                        </w:rPr>
                      </w:pPr>
                      <w:r w:rsidRPr="00983761">
                        <w:rPr>
                          <w:rFonts w:ascii="Dosis" w:hAnsi="Dosis"/>
                          <w:b/>
                          <w:bCs/>
                          <w:color w:val="4E5B6F" w:themeColor="text2"/>
                        </w:rPr>
                        <w:t>Momentum term</w:t>
                      </w:r>
                    </w:p>
                  </w:txbxContent>
                </v:textbox>
              </v:rect>
            </w:pict>
          </mc:Fallback>
        </mc:AlternateContent>
      </w:r>
      <w:r w:rsidR="004C67A7" w:rsidRPr="004C67A7">
        <w:rPr>
          <w:rFonts w:ascii="Vazirmatn FD" w:eastAsia="Times New Roman" w:hAnsi="Vazirmatn FD" w:cs="Vazirmatn FD" w:hint="cs"/>
          <w:b/>
          <w:bCs/>
          <w:color w:val="000000" w:themeColor="text1"/>
          <w:sz w:val="28"/>
          <w:szCs w:val="28"/>
          <w:lang w:bidi="fa-IR"/>
        </w:rPr>
        <w:t>SGD with Momentum</w:t>
      </w:r>
    </w:p>
    <w:p w14:paraId="7B67A463" w14:textId="3AA92C3F" w:rsidR="00926C36" w:rsidRDefault="004B4C69" w:rsidP="00983761">
      <w:pPr>
        <w:bidi/>
        <w:jc w:val="both"/>
        <w:rPr>
          <w:rFonts w:ascii="Vazirmatn FD" w:eastAsia="Times New Roman" w:hAnsi="Vazirmatn FD" w:cs="Vazirmatn FD"/>
          <w:color w:val="000000" w:themeColor="text1"/>
          <w:rtl/>
          <w:lang w:bidi="fa-IR"/>
        </w:rPr>
      </w:pPr>
      <w:r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403712" behindDoc="0" locked="0" layoutInCell="1" allowOverlap="1" wp14:anchorId="23F00410" wp14:editId="7DFC9247">
                <wp:simplePos x="0" y="0"/>
                <wp:positionH relativeFrom="column">
                  <wp:posOffset>1754916</wp:posOffset>
                </wp:positionH>
                <wp:positionV relativeFrom="paragraph">
                  <wp:posOffset>263525</wp:posOffset>
                </wp:positionV>
                <wp:extent cx="130810" cy="264795"/>
                <wp:effectExtent l="0" t="0" r="21590" b="20955"/>
                <wp:wrapNone/>
                <wp:docPr id="340" name="Rectangle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" cy="26479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AF2D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69BBA4" id="Rectangle 340" o:spid="_x0000_s1026" style="position:absolute;margin-left:138.2pt;margin-top:20.75pt;width:10.3pt;height:20.85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" filled="f" strokecolor="#af2dd3" strokeweight="1pt"/>
            </w:pict>
          </mc:Fallback>
        </mc:AlternateContent>
      </w:r>
      <w:r w:rsidR="00983761">
        <w:rPr>
          <w:rFonts w:ascii="Vazirmatn FD" w:eastAsia="Times New Roman" w:hAnsi="Vazirmatn FD" w:cs="Vazirmatn FD"/>
          <w:noProof/>
          <w:color w:val="000000" w:themeColor="text1"/>
          <w:lang w:bidi="fa-IR"/>
        </w:rPr>
        <mc:AlternateContent>
          <mc:Choice Requires="wps">
            <w:drawing>
              <wp:anchor distT="0" distB="0" distL="114300" distR="114300" simplePos="0" relativeHeight="252404736" behindDoc="0" locked="0" layoutInCell="1" allowOverlap="1" wp14:anchorId="3AFC8E78" wp14:editId="2D85B850">
                <wp:simplePos x="0" y="0"/>
                <wp:positionH relativeFrom="column">
                  <wp:posOffset>1821478</wp:posOffset>
                </wp:positionH>
                <wp:positionV relativeFrom="paragraph">
                  <wp:posOffset>16611</wp:posOffset>
                </wp:positionV>
                <wp:extent cx="0" cy="246558"/>
                <wp:effectExtent l="38100" t="38100" r="57150" b="20320"/>
                <wp:wrapNone/>
                <wp:docPr id="341" name="Straight Connector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6558"/>
                        </a:xfrm>
                        <a:prstGeom prst="line">
                          <a:avLst/>
                        </a:prstGeom>
                        <a:ln>
                          <a:solidFill>
                            <a:srgbClr val="AF2DD3"/>
                          </a:solidFill>
                          <a:headEnd type="none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55801F" id="Straight Connector 341" o:spid="_x0000_s1026" style="position:absolute;flip:y;z-index:25240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3.4pt,1.3pt" to="143.4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" strokecolor="#af2dd3">
                <v:stroke endarrow="oval"/>
              </v:line>
            </w:pict>
          </mc:Fallback>
        </mc:AlternateContent>
      </w:r>
      <w:r w:rsidR="00983761"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849689" behindDoc="0" locked="0" layoutInCell="1" allowOverlap="1" wp14:anchorId="4B1D6392" wp14:editId="549255EF">
                <wp:simplePos x="0" y="0"/>
                <wp:positionH relativeFrom="column">
                  <wp:posOffset>284829</wp:posOffset>
                </wp:positionH>
                <wp:positionV relativeFrom="paragraph">
                  <wp:posOffset>84670</wp:posOffset>
                </wp:positionV>
                <wp:extent cx="3899535" cy="1024604"/>
                <wp:effectExtent l="0" t="0" r="0" b="0"/>
                <wp:wrapNone/>
                <wp:docPr id="339" name="Rectangle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9535" cy="1024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C64EE" w14:textId="6CDB044E" w:rsidR="00983761" w:rsidRPr="004B4C69" w:rsidRDefault="004B4C69" w:rsidP="00983761">
                            <w:pPr>
                              <w:jc w:val="center"/>
                              <w:rPr>
                                <w:rFonts w:ascii="Cambria Math" w:eastAsiaTheme="minorEastAsia" w:hAnsi="Cambria Math" w:cs="B Nazani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v=βv</m:t>
                              </m:r>
                            </m:oMath>
                            <w:r w:rsidR="00983761" w:rsidRPr="004B4C69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w:t>+</w:t>
                            </w:r>
                            <w:r w:rsidR="00983761" w:rsidRPr="004B4C69">
                              <w:rPr>
                                <w:rFonts w:ascii="Cambria Math" w:hAnsi="Cambria Math" w:cs="B Nazani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(1-β)g(t)</m:t>
                              </m:r>
                            </m:oMath>
                          </w:p>
                          <w:p w14:paraId="3EB36B6C" w14:textId="2BC41268" w:rsidR="00983761" w:rsidRPr="004B4C69" w:rsidRDefault="004B4C69" w:rsidP="00983761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10"/>
                                <w:szCs w:val="10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w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B Nazanin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  <m:t>t+1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=w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B Nazanin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  <m:t>t</m:t>
                                  </m:r>
                                </m:e>
                              </m:d>
                            </m:oMath>
                            <w:r w:rsidR="00983761" w:rsidRPr="004B4C69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-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 xml:space="preserve"> 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η v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D6392" id="Rectangle 339" o:spid="_x0000_s1038" style="position:absolute;left:0;text-align:left;margin-left:22.45pt;margin-top:6.65pt;width:307.05pt;height:80.7pt;z-index:2518496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" filled="f" stroked="f" strokeweight="2pt">
                <v:textbox>
                  <w:txbxContent>
                    <w:p w14:paraId="2A4C64EE" w14:textId="6CDB044E" w:rsidR="00983761" w:rsidRPr="004B4C69" w:rsidRDefault="004B4C69" w:rsidP="00983761">
                      <w:pPr>
                        <w:jc w:val="center"/>
                        <w:rPr>
                          <w:rFonts w:ascii="Cambria Math" w:eastAsiaTheme="minorEastAsia" w:hAnsi="Cambria Math" w:cs="B Nazanin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bidi="fa-IR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B Nazanin"/>
                            <w:color w:val="000000" w:themeColor="text1"/>
                            <w:sz w:val="28"/>
                            <w:szCs w:val="28"/>
                            <w:lang w:bidi="fa-IR"/>
                          </w:rPr>
                          <m:t>v=βv</m:t>
                        </m:r>
                      </m:oMath>
                      <w:r w:rsidR="00983761" w:rsidRPr="004B4C69">
                        <w:rPr>
                          <w:rFonts w:eastAsiaTheme="minorEastAsia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bidi="fa-IR"/>
                        </w:rPr>
                        <w:t>+</w:t>
                      </w:r>
                      <w:r w:rsidR="00983761" w:rsidRPr="004B4C69">
                        <w:rPr>
                          <w:rFonts w:ascii="Cambria Math" w:hAnsi="Cambria Math" w:cs="B Nazanin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bidi="fa-IR"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B Nazanin"/>
                            <w:color w:val="000000" w:themeColor="text1"/>
                            <w:sz w:val="28"/>
                            <w:szCs w:val="28"/>
                            <w:lang w:bidi="fa-IR"/>
                          </w:rPr>
                          <m:t>(1-β)g(t)</m:t>
                        </m:r>
                      </m:oMath>
                    </w:p>
                    <w:p w14:paraId="3EB36B6C" w14:textId="2BC41268" w:rsidR="00983761" w:rsidRPr="004B4C69" w:rsidRDefault="004B4C69" w:rsidP="00983761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10"/>
                          <w:szCs w:val="10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B Nazanin"/>
                            <w:color w:val="000000" w:themeColor="text1"/>
                            <w:sz w:val="28"/>
                            <w:szCs w:val="28"/>
                            <w:lang w:bidi="fa-IR"/>
                          </w:rPr>
                          <m:t>w</m:t>
                        </m:r>
                        <m:d>
                          <m:dPr>
                            <m:ctrlPr>
                              <w:rPr>
                                <w:rFonts w:ascii="Cambria Math" w:hAnsi="Cambria Math" w:cs="B Nazani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 Nazanin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m:t>t+1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hAnsi="Cambria Math" w:cs="B Nazanin"/>
                            <w:color w:val="000000" w:themeColor="text1"/>
                            <w:sz w:val="28"/>
                            <w:szCs w:val="28"/>
                            <w:lang w:bidi="fa-IR"/>
                          </w:rPr>
                          <m:t>=w</m:t>
                        </m:r>
                        <m:d>
                          <m:dPr>
                            <m:ctrlPr>
                              <w:rPr>
                                <w:rFonts w:ascii="Cambria Math" w:hAnsi="Cambria Math" w:cs="B Nazani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B Nazanin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  <m:t>t</m:t>
                            </m:r>
                          </m:e>
                        </m:d>
                      </m:oMath>
                      <w:r w:rsidR="00983761" w:rsidRPr="004B4C69">
                        <w:rPr>
                          <w:rFonts w:eastAsiaTheme="minorEastAsia" w:hint="cs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rtl/>
                          <w:lang w:bidi="fa-IR"/>
                        </w:rPr>
                        <w:t>-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28"/>
                            <w:szCs w:val="28"/>
                            <w:lang w:bidi="fa-IR"/>
                          </w:rPr>
                          <m:t xml:space="preserve">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B Nazanin"/>
                            <w:color w:val="000000" w:themeColor="text1"/>
                            <w:sz w:val="28"/>
                            <w:szCs w:val="28"/>
                            <w:lang w:bidi="fa-IR"/>
                          </w:rPr>
                          <m:t>η v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</w:p>
    <w:p w14:paraId="2B1DC597" w14:textId="789916A4" w:rsidR="00241DD9" w:rsidRDefault="00241DD9" w:rsidP="00241DD9">
      <w:pPr>
        <w:bidi/>
        <w:jc w:val="both"/>
        <w:rPr>
          <w:rFonts w:ascii="Vazirmatn FD" w:eastAsia="Times New Roman" w:hAnsi="Vazirmatn FD" w:cs="Vazirmatn FD"/>
          <w:color w:val="000000" w:themeColor="text1"/>
          <w:sz w:val="28"/>
          <w:szCs w:val="28"/>
          <w:lang w:bidi="fa-IR"/>
        </w:rPr>
      </w:pPr>
      <w:r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408832" behindDoc="0" locked="0" layoutInCell="1" allowOverlap="1" wp14:anchorId="4FF7DFEF" wp14:editId="6FEF50EF">
                <wp:simplePos x="0" y="0"/>
                <wp:positionH relativeFrom="column">
                  <wp:posOffset>2784310</wp:posOffset>
                </wp:positionH>
                <wp:positionV relativeFrom="paragraph">
                  <wp:posOffset>288925</wp:posOffset>
                </wp:positionV>
                <wp:extent cx="131054" cy="265087"/>
                <wp:effectExtent l="0" t="0" r="21590" b="20955"/>
                <wp:wrapNone/>
                <wp:docPr id="343" name="Rectangle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54" cy="26508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7D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6F100" id="Rectangle 343" o:spid="_x0000_s1026" style="position:absolute;margin-left:219.25pt;margin-top:22.75pt;width:10.3pt;height:20.85pt;z-index:2524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" filled="f" strokecolor="#ff7d7d" strokeweight="1pt"/>
            </w:pict>
          </mc:Fallback>
        </mc:AlternateContent>
      </w:r>
    </w:p>
    <w:p w14:paraId="1C51DA41" w14:textId="501843DE" w:rsidR="00241DD9" w:rsidRPr="004C67A7" w:rsidRDefault="00241DD9" w:rsidP="004C67A7">
      <w:pPr>
        <w:bidi/>
        <w:jc w:val="both"/>
        <w:rPr>
          <w:rFonts w:ascii="Vazirmatn FD" w:eastAsia="Times New Roman" w:hAnsi="Vazirmatn FD" w:cs="Vazirmatn FD"/>
          <w:color w:val="000000" w:themeColor="text1"/>
          <w:sz w:val="28"/>
          <w:szCs w:val="28"/>
          <w:lang w:bidi="fa-IR"/>
        </w:rPr>
      </w:pPr>
      <w:r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412928" behindDoc="0" locked="0" layoutInCell="1" allowOverlap="1" wp14:anchorId="7700DF54" wp14:editId="3ABFCBF4">
                <wp:simplePos x="0" y="0"/>
                <wp:positionH relativeFrom="column">
                  <wp:posOffset>2596871</wp:posOffset>
                </wp:positionH>
                <wp:positionV relativeFrom="paragraph">
                  <wp:posOffset>62489</wp:posOffset>
                </wp:positionV>
                <wp:extent cx="1367132" cy="419969"/>
                <wp:effectExtent l="0" t="0" r="0" b="0"/>
                <wp:wrapNone/>
                <wp:docPr id="347" name="Rectangle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132" cy="419969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67B70" w14:textId="76609EDE" w:rsidR="00983761" w:rsidRPr="00983761" w:rsidRDefault="00983761" w:rsidP="00983761">
                            <w:pPr>
                              <w:jc w:val="center"/>
                              <w:rPr>
                                <w:rFonts w:ascii="Dosis" w:hAnsi="Dosis"/>
                                <w:b/>
                                <w:bCs/>
                                <w:color w:val="4E5B6F" w:themeColor="text2"/>
                              </w:rPr>
                            </w:pPr>
                            <w:r>
                              <w:rPr>
                                <w:rFonts w:ascii="Dosis" w:hAnsi="Dosis"/>
                                <w:b/>
                                <w:bCs/>
                                <w:color w:val="4E5B6F" w:themeColor="text2"/>
                              </w:rPr>
                              <w:t>Learning rate</w:t>
                            </w:r>
                            <w:r w:rsidRPr="00983761">
                              <w:rPr>
                                <w:rFonts w:ascii="Dosis" w:hAnsi="Dosis"/>
                                <w:b/>
                                <w:bCs/>
                                <w:color w:val="4E5B6F" w:themeColor="text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0DF54" id="Rectangle 347" o:spid="_x0000_s1039" style="position:absolute;left:0;text-align:left;margin-left:204.5pt;margin-top:4.9pt;width:107.65pt;height:33.05pt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" filled="f" stroked="f" strokeweight="1pt">
                <v:textbox>
                  <w:txbxContent>
                    <w:p w14:paraId="3FE67B70" w14:textId="76609EDE" w:rsidR="00983761" w:rsidRPr="00983761" w:rsidRDefault="00983761" w:rsidP="00983761">
                      <w:pPr>
                        <w:jc w:val="center"/>
                        <w:rPr>
                          <w:rFonts w:ascii="Dosis" w:hAnsi="Dosis"/>
                          <w:b/>
                          <w:bCs/>
                          <w:color w:val="4E5B6F" w:themeColor="text2"/>
                        </w:rPr>
                      </w:pPr>
                      <w:r>
                        <w:rPr>
                          <w:rFonts w:ascii="Dosis" w:hAnsi="Dosis"/>
                          <w:b/>
                          <w:bCs/>
                          <w:color w:val="4E5B6F" w:themeColor="text2"/>
                        </w:rPr>
                        <w:t>Learning rate</w:t>
                      </w:r>
                      <w:r w:rsidRPr="00983761">
                        <w:rPr>
                          <w:rFonts w:ascii="Dosis" w:hAnsi="Dosis"/>
                          <w:b/>
                          <w:bCs/>
                          <w:color w:val="4E5B6F" w:themeColor="text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983761">
        <w:rPr>
          <w:rFonts w:ascii="Vazirmatn FD" w:eastAsia="Times New Roman" w:hAnsi="Vazirmatn FD" w:cs="Vazirmatn FD"/>
          <w:noProof/>
          <w:color w:val="000000" w:themeColor="text1"/>
          <w:lang w:bidi="fa-IR"/>
        </w:rPr>
        <mc:AlternateContent>
          <mc:Choice Requires="wps">
            <w:drawing>
              <wp:anchor distT="0" distB="0" distL="114300" distR="114300" simplePos="0" relativeHeight="252410880" behindDoc="0" locked="0" layoutInCell="1" allowOverlap="1" wp14:anchorId="2256FB5F" wp14:editId="7D3D20C1">
                <wp:simplePos x="0" y="0"/>
                <wp:positionH relativeFrom="column">
                  <wp:posOffset>2863335</wp:posOffset>
                </wp:positionH>
                <wp:positionV relativeFrom="paragraph">
                  <wp:posOffset>115570</wp:posOffset>
                </wp:positionV>
                <wp:extent cx="377" cy="191731"/>
                <wp:effectExtent l="38100" t="0" r="57150" b="56515"/>
                <wp:wrapNone/>
                <wp:docPr id="346" name="Straight Connector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" cy="191731"/>
                        </a:xfrm>
                        <a:prstGeom prst="line">
                          <a:avLst/>
                        </a:prstGeom>
                        <a:ln>
                          <a:solidFill>
                            <a:srgbClr val="FF7D7D"/>
                          </a:solidFill>
                          <a:headEnd type="none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10DDE3" id="Straight Connector 346" o:spid="_x0000_s1026" style="position:absolute;z-index:2524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45pt,9.1pt" to="225.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" strokecolor="#ff7d7d">
                <v:stroke endarrow="oval"/>
              </v:line>
            </w:pict>
          </mc:Fallback>
        </mc:AlternateContent>
      </w:r>
    </w:p>
    <w:p w14:paraId="0BDF82E8" w14:textId="3AAB4F75" w:rsidR="004C67A7" w:rsidRDefault="004C67A7" w:rsidP="004C67A7">
      <w:pPr>
        <w:bidi/>
        <w:jc w:val="both"/>
        <w:rPr>
          <w:rFonts w:ascii="Consolas" w:eastAsia="Times New Roman" w:hAnsi="Consolas" w:cs="Vazirmatn FD"/>
          <w:color w:val="000000" w:themeColor="text1"/>
          <w:sz w:val="24"/>
          <w:szCs w:val="24"/>
          <w:lang w:bidi="fa-IR"/>
        </w:rPr>
      </w:pPr>
      <w:r w:rsidRPr="004C67A7">
        <w:rPr>
          <w:rFonts w:ascii="Consolas" w:eastAsia="Times New Roman" w:hAnsi="Consolas" w:cs="Vazirmatn FD"/>
          <w:color w:val="000000" w:themeColor="text1"/>
          <w:sz w:val="24"/>
          <w:szCs w:val="24"/>
          <w:rtl/>
          <w:lang w:bidi="fa-IR"/>
        </w:rPr>
        <w:drawing>
          <wp:inline distT="0" distB="0" distL="0" distR="0" wp14:anchorId="59141378" wp14:editId="5F9B1B64">
            <wp:extent cx="4343400" cy="1569720"/>
            <wp:effectExtent l="0" t="0" r="0" b="0"/>
            <wp:docPr id="531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DA12" w14:textId="4DF082C0" w:rsidR="004C67A7" w:rsidRDefault="004C67A7" w:rsidP="004C67A7">
      <w:pPr>
        <w:bidi/>
        <w:jc w:val="both"/>
        <w:rPr>
          <w:rFonts w:ascii="Vazirmatn FD" w:eastAsia="Times New Roman" w:hAnsi="Vazirmatn FD" w:cs="Vazirmatn FD"/>
          <w:b/>
          <w:bCs/>
          <w:color w:val="000000" w:themeColor="text1"/>
          <w:sz w:val="28"/>
          <w:szCs w:val="28"/>
          <w:lang w:bidi="fa-IR"/>
        </w:rPr>
      </w:pPr>
    </w:p>
    <w:p w14:paraId="1ED4D732" w14:textId="77777777" w:rsidR="004C67A7" w:rsidRDefault="004C67A7" w:rsidP="004C67A7">
      <w:pPr>
        <w:bidi/>
        <w:jc w:val="both"/>
        <w:rPr>
          <w:rFonts w:ascii="Vazirmatn FD" w:eastAsia="Times New Roman" w:hAnsi="Vazirmatn FD" w:cs="Vazirmatn FD"/>
          <w:b/>
          <w:bCs/>
          <w:color w:val="000000" w:themeColor="text1"/>
          <w:sz w:val="28"/>
          <w:szCs w:val="28"/>
          <w:rtl/>
          <w:lang w:bidi="fa-IR"/>
        </w:rPr>
      </w:pPr>
    </w:p>
    <w:p w14:paraId="7411F1CD" w14:textId="7176D651" w:rsidR="002D1A5F" w:rsidRDefault="004C67A7" w:rsidP="004C67A7">
      <w:pPr>
        <w:pBdr>
          <w:bottom w:val="single" w:sz="8" w:space="1" w:color="000000" w:themeColor="text1"/>
        </w:pBdr>
        <w:spacing w:before="0" w:after="0"/>
        <w:rPr>
          <w:rFonts w:ascii="Vazirmatn FD" w:eastAsia="Times New Roman" w:hAnsi="Vazirmatn FD" w:cs="Vazirmatn FD"/>
          <w:color w:val="000000" w:themeColor="text1"/>
          <w:sz w:val="28"/>
          <w:szCs w:val="28"/>
          <w:lang w:bidi="fa-IR"/>
        </w:rPr>
      </w:pPr>
      <w:r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w:lastRenderedPageBreak/>
        <mc:AlternateContent>
          <mc:Choice Requires="wps">
            <w:drawing>
              <wp:anchor distT="0" distB="0" distL="114300" distR="114300" simplePos="0" relativeHeight="252605440" behindDoc="0" locked="0" layoutInCell="1" allowOverlap="1" wp14:anchorId="7CB5CAD0" wp14:editId="7844B017">
                <wp:simplePos x="0" y="0"/>
                <wp:positionH relativeFrom="column">
                  <wp:posOffset>-64314</wp:posOffset>
                </wp:positionH>
                <wp:positionV relativeFrom="paragraph">
                  <wp:posOffset>255503</wp:posOffset>
                </wp:positionV>
                <wp:extent cx="4062958" cy="929683"/>
                <wp:effectExtent l="0" t="0" r="0" b="0"/>
                <wp:wrapNone/>
                <wp:docPr id="290" name="Rectangle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2958" cy="9296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0C50A" w14:textId="77777777" w:rsidR="004C67A7" w:rsidRPr="004C67A7" w:rsidRDefault="004C67A7" w:rsidP="004C67A7">
                            <w:pPr>
                              <w:spacing w:before="0" w:after="0"/>
                              <w:ind w:right="1260"/>
                              <w:rPr>
                                <w:rFonts w:eastAsiaTheme="minorEastAsia"/>
                                <w:iCs/>
                                <w:color w:val="000000" w:themeColor="text1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4"/>
                                    <w:szCs w:val="24"/>
                                    <w:lang w:bidi="fa-IR"/>
                                  </w:rPr>
                                  <m:t>w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B Nazanin"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  <w:lang w:bidi="fa-IR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4"/>
                                        <w:szCs w:val="24"/>
                                        <w:lang w:bidi="fa-IR"/>
                                      </w:rPr>
                                      <m:t>t+1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4"/>
                                    <w:szCs w:val="24"/>
                                    <w:lang w:bidi="fa-IR"/>
                                  </w:rPr>
                                  <m:t>=w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B Nazanin"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  <w:lang w:bidi="fa-IR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4"/>
                                        <w:szCs w:val="24"/>
                                        <w:lang w:bidi="fa-IR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4"/>
                                    <w:szCs w:val="24"/>
                                    <w:lang w:bidi="fa-IR"/>
                                  </w:rPr>
                                  <m:t>-η diag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B Nazanin"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  <w:lang w:bidi="fa-IR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="B Nazanin"/>
                                                <w:iCs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  <w:lang w:bidi="fa-IR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B Nazanin"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  <w:lang w:bidi="fa-IR"/>
                                              </w:rPr>
                                              <m:t>εI+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="B Nazanin"/>
                                                    <w:iCs/>
                                                    <w:color w:val="000000" w:themeColor="text1"/>
                                                    <w:sz w:val="24"/>
                                                    <w:szCs w:val="24"/>
                                                    <w:lang w:bidi="fa-IR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 w:cs="B Nazanin"/>
                                                    <w:color w:val="000000" w:themeColor="text1"/>
                                                    <w:sz w:val="24"/>
                                                    <w:szCs w:val="24"/>
                                                    <w:lang w:bidi="fa-IR"/>
                                                  </w:rPr>
                                                  <m:t>G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hAnsi="Cambria Math" w:cs="B Nazanin"/>
                                                    <w:color w:val="000000" w:themeColor="text1"/>
                                                    <w:sz w:val="24"/>
                                                    <w:szCs w:val="24"/>
                                                    <w:lang w:bidi="fa-IR"/>
                                                  </w:rPr>
                                                  <m:t>t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4"/>
                                            <w:szCs w:val="24"/>
                                            <w:lang w:bidi="fa-IR"/>
                                          </w:rPr>
                                          <m:t>-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="B Nazanin"/>
                                                <w:iCs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  <w:lang w:bidi="fa-IR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B Nazanin"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  <w:lang w:bidi="fa-IR"/>
                                              </w:rPr>
                                              <m:t>1</m:t>
                                            </m:r>
                                          </m:num>
                                          <m:den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B Nazanin"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  <w:lang w:bidi="fa-IR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4"/>
                                        <w:szCs w:val="24"/>
                                        <w:lang w:bidi="fa-IR"/>
                                      </w:rPr>
                                      <m:t xml:space="preserve"> g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4"/>
                                        <w:szCs w:val="24"/>
                                        <w:lang w:bidi="fa-IR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1B93F32B" w14:textId="77777777" w:rsidR="004C67A7" w:rsidRPr="004C67A7" w:rsidRDefault="004C67A7" w:rsidP="004C67A7">
                            <w:pPr>
                              <w:spacing w:before="0" w:after="0"/>
                              <w:ind w:right="2160"/>
                              <w:rPr>
                                <w:rFonts w:eastAsiaTheme="minorEastAsia"/>
                                <w:b/>
                                <w:bCs/>
                                <w:iCs/>
                                <w:sz w:val="4"/>
                                <w:szCs w:val="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4"/>
                                        <w:szCs w:val="24"/>
                                        <w:lang w:bidi="fa-IR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4"/>
                                        <w:szCs w:val="24"/>
                                        <w:lang w:bidi="fa-IR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4"/>
                                    <w:szCs w:val="24"/>
                                    <w:lang w:bidi="fa-IR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limLoc m:val="undOvr"/>
                                    <m:ctrlPr>
                                      <w:rPr>
                                        <w:rFonts w:ascii="Cambria Math" w:hAnsi="Cambria Math" w:cs="B Nazanin"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  <w:lang w:bidi="fa-IR"/>
                                      </w:rPr>
                                    </m:ctrlPr>
                                  </m:naryPr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4"/>
                                        <w:szCs w:val="24"/>
                                        <w:lang w:bidi="fa-IR"/>
                                      </w:rPr>
                                      <m:t>τ=1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4"/>
                                        <w:szCs w:val="24"/>
                                        <w:lang w:bidi="fa-IR"/>
                                      </w:rPr>
                                      <m:t>t</m:t>
                                    </m:r>
                                  </m:sup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B Nazanin"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  <w:lang w:bidi="fa-IR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4"/>
                                            <w:szCs w:val="24"/>
                                            <w:lang w:bidi="fa-IR"/>
                                          </w:rPr>
                                          <m:t>g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4"/>
                                            <w:szCs w:val="24"/>
                                            <w:lang w:bidi="fa-IR"/>
                                          </w:rPr>
                                          <m:t>τ</m:t>
                                        </m:r>
                                      </m:sub>
                                    </m:sSub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B Nazanin"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  <w:lang w:bidi="fa-IR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4"/>
                                            <w:szCs w:val="24"/>
                                            <w:lang w:bidi="fa-IR"/>
                                          </w:rPr>
                                          <m:t>g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4"/>
                                            <w:szCs w:val="24"/>
                                            <w:lang w:bidi="fa-IR"/>
                                          </w:rPr>
                                          <m:t>τ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4"/>
                                            <w:szCs w:val="24"/>
                                            <w:lang w:bidi="fa-IR"/>
                                          </w:rPr>
                                          <m:t>T</m:t>
                                        </m:r>
                                      </m:sup>
                                    </m:sSubSup>
                                  </m:e>
                                </m:nary>
                              </m:oMath>
                            </m:oMathPara>
                          </w:p>
                          <w:p w14:paraId="57027E7A" w14:textId="77777777" w:rsidR="00B70737" w:rsidRPr="004C67A7" w:rsidRDefault="00B70737" w:rsidP="004C67A7">
                            <w:pPr>
                              <w:ind w:right="1260"/>
                              <w:rPr>
                                <w:rFonts w:eastAsiaTheme="minorEastAsia"/>
                                <w:color w:val="000000" w:themeColor="text1"/>
                                <w:sz w:val="36"/>
                                <w:szCs w:val="36"/>
                                <w:lang w:bidi="fa-IR"/>
                              </w:rPr>
                            </w:pPr>
                          </w:p>
                          <w:p w14:paraId="15BAF367" w14:textId="77777777" w:rsidR="00B70737" w:rsidRPr="004C67A7" w:rsidRDefault="00B70737" w:rsidP="004C67A7">
                            <w:pPr>
                              <w:rPr>
                                <w:rFonts w:eastAsiaTheme="minorEastAsia"/>
                                <w:color w:val="000000" w:themeColor="text1"/>
                                <w:sz w:val="36"/>
                                <w:szCs w:val="36"/>
                                <w:lang w:bidi="fa-IR"/>
                              </w:rPr>
                            </w:pPr>
                          </w:p>
                          <w:p w14:paraId="40186B2B" w14:textId="77777777" w:rsidR="00B70737" w:rsidRPr="004C67A7" w:rsidRDefault="00B70737" w:rsidP="004C67A7">
                            <w:pPr>
                              <w:rPr>
                                <w:rFonts w:eastAsiaTheme="minorEastAsia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5CAD0" id="Rectangle 290" o:spid="_x0000_s1040" style="position:absolute;margin-left:-5.05pt;margin-top:20.1pt;width:319.9pt;height:73.2pt;z-index:25260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" filled="f" stroked="f" strokeweight="2pt">
                <v:textbox>
                  <w:txbxContent>
                    <w:p w14:paraId="3F00C50A" w14:textId="77777777" w:rsidR="004C67A7" w:rsidRPr="004C67A7" w:rsidRDefault="004C67A7" w:rsidP="004C67A7">
                      <w:pPr>
                        <w:spacing w:before="0" w:after="0"/>
                        <w:ind w:right="1260"/>
                        <w:rPr>
                          <w:rFonts w:eastAsiaTheme="minorEastAsia"/>
                          <w:iCs/>
                          <w:color w:val="000000" w:themeColor="text1"/>
                          <w:sz w:val="24"/>
                          <w:szCs w:val="24"/>
                          <w:rtl/>
                          <w:lang w:bidi="fa-IR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4"/>
                              <w:szCs w:val="24"/>
                              <w:lang w:bidi="fa-IR"/>
                            </w:rPr>
                            <m:t>w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B Nazanin"/>
                                  <w:iCs/>
                                  <w:color w:val="000000" w:themeColor="text1"/>
                                  <w:sz w:val="24"/>
                                  <w:szCs w:val="24"/>
                                  <w:lang w:bidi="fa-IR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4"/>
                                  <w:szCs w:val="24"/>
                                  <w:lang w:bidi="fa-IR"/>
                                </w:rPr>
                                <m:t>t+1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4"/>
                              <w:szCs w:val="24"/>
                              <w:lang w:bidi="fa-IR"/>
                            </w:rPr>
                            <m:t>=w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B Nazanin"/>
                                  <w:iCs/>
                                  <w:color w:val="000000" w:themeColor="text1"/>
                                  <w:sz w:val="24"/>
                                  <w:szCs w:val="24"/>
                                  <w:lang w:bidi="fa-IR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4"/>
                                  <w:szCs w:val="24"/>
                                  <w:lang w:bidi="fa-IR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4"/>
                              <w:szCs w:val="24"/>
                              <w:lang w:bidi="fa-IR"/>
                            </w:rPr>
                            <m:t>-η diag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iCs/>
                                  <w:color w:val="000000" w:themeColor="text1"/>
                                  <w:sz w:val="24"/>
                                  <w:szCs w:val="24"/>
                                  <w:lang w:bidi="fa-IR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B Nazanin"/>
                                      <w:iCs/>
                                      <w:color w:val="000000" w:themeColor="text1"/>
                                      <w:sz w:val="24"/>
                                      <w:szCs w:val="24"/>
                                      <w:lang w:bidi="fa-IR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B Nazanin"/>
                                          <w:iCs/>
                                          <w:color w:val="000000" w:themeColor="text1"/>
                                          <w:sz w:val="24"/>
                                          <w:szCs w:val="24"/>
                                          <w:lang w:bidi="fa-IR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B Nazanin"/>
                                          <w:color w:val="000000" w:themeColor="text1"/>
                                          <w:sz w:val="24"/>
                                          <w:szCs w:val="24"/>
                                          <w:lang w:bidi="fa-IR"/>
                                        </w:rPr>
                                        <m:t>εI+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B Nazanin"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fa-IR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B Nazanin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fa-IR"/>
                                            </w:rPr>
                                            <m:t>G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 w:cs="B Nazanin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fa-IR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4"/>
                                      <w:szCs w:val="24"/>
                                      <w:lang w:bidi="fa-IR"/>
                                    </w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B Nazanin"/>
                                          <w:iCs/>
                                          <w:color w:val="000000" w:themeColor="text1"/>
                                          <w:sz w:val="24"/>
                                          <w:szCs w:val="24"/>
                                          <w:lang w:bidi="fa-IR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B Nazanin"/>
                                          <w:color w:val="000000" w:themeColor="text1"/>
                                          <w:sz w:val="24"/>
                                          <w:szCs w:val="24"/>
                                          <w:lang w:bidi="fa-IR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B Nazanin"/>
                                          <w:color w:val="000000" w:themeColor="text1"/>
                                          <w:sz w:val="24"/>
                                          <w:szCs w:val="24"/>
                                          <w:lang w:bidi="fa-IR"/>
                                        </w:rPr>
                                        <m:t>2</m:t>
                                      </m:r>
                                    </m:den>
                                  </m:f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4"/>
                                  <w:szCs w:val="24"/>
                                  <w:lang w:bidi="fa-IR"/>
                                </w:rPr>
                                <m:t xml:space="preserve"> 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4"/>
                                  <w:szCs w:val="24"/>
                                  <w:lang w:bidi="fa-IR"/>
                                </w:rPr>
                                <m:t>t</m:t>
                              </m:r>
                            </m:sub>
                          </m:sSub>
                        </m:oMath>
                      </m:oMathPara>
                    </w:p>
                    <w:p w14:paraId="1B93F32B" w14:textId="77777777" w:rsidR="004C67A7" w:rsidRPr="004C67A7" w:rsidRDefault="004C67A7" w:rsidP="004C67A7">
                      <w:pPr>
                        <w:spacing w:before="0" w:after="0"/>
                        <w:ind w:right="2160"/>
                        <w:rPr>
                          <w:rFonts w:eastAsiaTheme="minorEastAsia"/>
                          <w:b/>
                          <w:bCs/>
                          <w:iCs/>
                          <w:sz w:val="4"/>
                          <w:szCs w:val="4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iCs/>
                                  <w:color w:val="000000" w:themeColor="text1"/>
                                  <w:sz w:val="24"/>
                                  <w:szCs w:val="24"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4"/>
                                  <w:szCs w:val="24"/>
                                  <w:lang w:bidi="fa-IR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4"/>
                                  <w:szCs w:val="24"/>
                                  <w:lang w:bidi="fa-IR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4"/>
                              <w:szCs w:val="24"/>
                              <w:lang w:bidi="fa-IR"/>
                            </w:rPr>
                            <m:t>=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hAnsi="Cambria Math" w:cs="B Nazanin"/>
                                  <w:iCs/>
                                  <w:color w:val="000000" w:themeColor="text1"/>
                                  <w:sz w:val="24"/>
                                  <w:szCs w:val="24"/>
                                  <w:lang w:bidi="fa-IR"/>
                                </w:rPr>
                              </m:ctrlPr>
                            </m:naryPr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4"/>
                                  <w:szCs w:val="24"/>
                                  <w:lang w:bidi="fa-IR"/>
                                </w:rPr>
                                <m:t>τ=1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4"/>
                                  <w:szCs w:val="24"/>
                                  <w:lang w:bidi="fa-IR"/>
                                </w:rPr>
                                <m:t>t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B Nazanin"/>
                                      <w:iCs/>
                                      <w:color w:val="000000" w:themeColor="text1"/>
                                      <w:sz w:val="24"/>
                                      <w:szCs w:val="24"/>
                                      <w:lang w:bidi="fa-I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4"/>
                                      <w:szCs w:val="24"/>
                                      <w:lang w:bidi="fa-IR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4"/>
                                      <w:szCs w:val="24"/>
                                      <w:lang w:bidi="fa-IR"/>
                                    </w:rPr>
                                    <m:t>τ</m:t>
                                  </m:r>
                                </m:sub>
                              </m:sSub>
                              <m:sSubSup>
                                <m:sSubSupPr>
                                  <m:ctrlPr>
                                    <w:rPr>
                                      <w:rFonts w:ascii="Cambria Math" w:hAnsi="Cambria Math" w:cs="B Nazanin"/>
                                      <w:iCs/>
                                      <w:color w:val="000000" w:themeColor="text1"/>
                                      <w:sz w:val="24"/>
                                      <w:szCs w:val="24"/>
                                      <w:lang w:bidi="fa-IR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4"/>
                                      <w:szCs w:val="24"/>
                                      <w:lang w:bidi="fa-IR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4"/>
                                      <w:szCs w:val="24"/>
                                      <w:lang w:bidi="fa-IR"/>
                                    </w:rPr>
                                    <m:t>τ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4"/>
                                      <w:szCs w:val="24"/>
                                      <w:lang w:bidi="fa-IR"/>
                                    </w:rPr>
                                    <m:t>T</m:t>
                                  </m:r>
                                </m:sup>
                              </m:sSubSup>
                            </m:e>
                          </m:nary>
                        </m:oMath>
                      </m:oMathPara>
                    </w:p>
                    <w:p w14:paraId="57027E7A" w14:textId="77777777" w:rsidR="00B70737" w:rsidRPr="004C67A7" w:rsidRDefault="00B70737" w:rsidP="004C67A7">
                      <w:pPr>
                        <w:ind w:right="1260"/>
                        <w:rPr>
                          <w:rFonts w:eastAsiaTheme="minorEastAsia"/>
                          <w:color w:val="000000" w:themeColor="text1"/>
                          <w:sz w:val="36"/>
                          <w:szCs w:val="36"/>
                          <w:lang w:bidi="fa-IR"/>
                        </w:rPr>
                      </w:pPr>
                    </w:p>
                    <w:p w14:paraId="15BAF367" w14:textId="77777777" w:rsidR="00B70737" w:rsidRPr="004C67A7" w:rsidRDefault="00B70737" w:rsidP="004C67A7">
                      <w:pPr>
                        <w:rPr>
                          <w:rFonts w:eastAsiaTheme="minorEastAsia"/>
                          <w:color w:val="000000" w:themeColor="text1"/>
                          <w:sz w:val="36"/>
                          <w:szCs w:val="36"/>
                          <w:lang w:bidi="fa-IR"/>
                        </w:rPr>
                      </w:pPr>
                    </w:p>
                    <w:p w14:paraId="40186B2B" w14:textId="77777777" w:rsidR="00B70737" w:rsidRPr="004C67A7" w:rsidRDefault="00B70737" w:rsidP="004C67A7">
                      <w:pPr>
                        <w:rPr>
                          <w:rFonts w:eastAsiaTheme="minorEastAsia"/>
                          <w:b/>
                          <w:bCs/>
                          <w:sz w:val="10"/>
                          <w:szCs w:val="1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D1A5F">
        <w:rPr>
          <w:rFonts w:ascii="Vazirmatn FD" w:eastAsia="Times New Roman" w:hAnsi="Vazirmatn FD" w:cs="Vazirmatn FD"/>
          <w:b/>
          <w:bCs/>
          <w:color w:val="000000" w:themeColor="text1"/>
          <w:sz w:val="28"/>
          <w:szCs w:val="28"/>
          <w:lang w:bidi="fa-IR"/>
        </w:rPr>
        <w:t>AdaGrad</w:t>
      </w:r>
    </w:p>
    <w:p w14:paraId="3E108EB5" w14:textId="78B27671" w:rsidR="00B70737" w:rsidRPr="00615C9B" w:rsidRDefault="00B70737" w:rsidP="00B70737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rtl/>
          <w:lang w:bidi="fa-IR"/>
        </w:rPr>
      </w:pPr>
    </w:p>
    <w:p w14:paraId="77C4CC0E" w14:textId="14BE9022" w:rsidR="004C67A7" w:rsidRDefault="004C67A7" w:rsidP="004C67A7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lang w:bidi="fa-IR"/>
        </w:rPr>
      </w:pPr>
    </w:p>
    <w:p w14:paraId="6DAC1771" w14:textId="77777777" w:rsidR="004C67A7" w:rsidRPr="004C67A7" w:rsidRDefault="004C67A7" w:rsidP="004C67A7">
      <w:pPr>
        <w:bidi/>
        <w:jc w:val="both"/>
        <w:rPr>
          <w:rFonts w:ascii="Vazirmatn FD" w:eastAsia="Times New Roman" w:hAnsi="Vazirmatn FD" w:cs="Vazirmatn FD"/>
          <w:color w:val="000000" w:themeColor="text1"/>
          <w:sz w:val="12"/>
          <w:szCs w:val="12"/>
          <w:rtl/>
          <w:lang w:bidi="fa-IR"/>
        </w:rPr>
      </w:pPr>
    </w:p>
    <w:p w14:paraId="3CBC8374" w14:textId="1287D693" w:rsidR="004B7440" w:rsidRPr="009D02D0" w:rsidRDefault="004C67A7" w:rsidP="004C67A7">
      <w:pPr>
        <w:bidi/>
        <w:jc w:val="center"/>
        <w:rPr>
          <w:rFonts w:ascii="Vazirmatn FD" w:eastAsia="Times New Roman" w:hAnsi="Vazirmatn FD" w:cs="Vazirmatn FD"/>
          <w:color w:val="000000" w:themeColor="text1"/>
          <w:sz w:val="40"/>
          <w:szCs w:val="40"/>
          <w:rtl/>
          <w:lang w:bidi="fa-IR"/>
        </w:rPr>
      </w:pPr>
      <w:r w:rsidRPr="004C67A7">
        <w:rPr>
          <w:rFonts w:ascii="Vazirmatn FD" w:eastAsia="Times New Roman" w:hAnsi="Vazirmatn FD" w:cs="Vazirmatn FD"/>
          <w:color w:val="000000" w:themeColor="text1"/>
          <w:sz w:val="40"/>
          <w:szCs w:val="40"/>
          <w:rtl/>
          <w:lang w:bidi="fa-IR"/>
        </w:rPr>
        <w:drawing>
          <wp:inline distT="0" distB="0" distL="0" distR="0" wp14:anchorId="003F90C9" wp14:editId="46FCCB45">
            <wp:extent cx="4343400" cy="1708150"/>
            <wp:effectExtent l="0" t="0" r="0" b="6350"/>
            <wp:docPr id="530" name="Pictur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7ED6" w14:textId="2225900E" w:rsidR="00B70737" w:rsidRDefault="00B70737" w:rsidP="00B70737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lang w:bidi="fa-IR"/>
        </w:rPr>
      </w:pPr>
    </w:p>
    <w:p w14:paraId="161423FC" w14:textId="77777777" w:rsidR="004C67A7" w:rsidRPr="00B70737" w:rsidRDefault="004C67A7" w:rsidP="004C67A7">
      <w:pPr>
        <w:bidi/>
        <w:jc w:val="both"/>
        <w:rPr>
          <w:rFonts w:ascii="Vazirmatn FD" w:eastAsia="Times New Roman" w:hAnsi="Vazirmatn FD" w:cs="Vazirmatn FD"/>
          <w:color w:val="000000" w:themeColor="text1"/>
          <w:rtl/>
          <w:lang w:bidi="fa-IR"/>
        </w:rPr>
      </w:pPr>
    </w:p>
    <w:p w14:paraId="301A4EB1" w14:textId="081C9648" w:rsidR="00866C29" w:rsidRDefault="00F25E1A" w:rsidP="00520D2E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rtl/>
          <w:lang w:bidi="fa-IR"/>
        </w:rPr>
      </w:pPr>
      <w:r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w:lastRenderedPageBreak/>
        <mc:AlternateContent>
          <mc:Choice Requires="wps">
            <w:drawing>
              <wp:anchor distT="0" distB="0" distL="114300" distR="114300" simplePos="0" relativeHeight="252616704" behindDoc="0" locked="0" layoutInCell="1" allowOverlap="1" wp14:anchorId="0402DDAD" wp14:editId="1A1B523A">
                <wp:simplePos x="0" y="0"/>
                <wp:positionH relativeFrom="column">
                  <wp:posOffset>857250</wp:posOffset>
                </wp:positionH>
                <wp:positionV relativeFrom="paragraph">
                  <wp:posOffset>3090545</wp:posOffset>
                </wp:positionV>
                <wp:extent cx="1151890" cy="654050"/>
                <wp:effectExtent l="0" t="0" r="0" b="0"/>
                <wp:wrapNone/>
                <wp:docPr id="323" name="Rectangle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A3415" w14:textId="38218CE6" w:rsidR="00DD3093" w:rsidRPr="00DD3093" w:rsidRDefault="00DD3093" w:rsidP="00DD3093">
                            <w:pPr>
                              <w:rPr>
                                <w:rFonts w:eastAsiaTheme="minorEastAsia"/>
                                <w:iCs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lang w:bidi="fa-IR"/>
                                  </w:rPr>
                                  <m:t>global minima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2DDAD" id="Rectangle 323" o:spid="_x0000_s1041" style="position:absolute;left:0;text-align:left;margin-left:67.5pt;margin-top:243.35pt;width:90.7pt;height:51.5pt;z-index:25261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" filled="f" stroked="f" strokeweight="2pt">
                <v:textbox>
                  <w:txbxContent>
                    <w:p w14:paraId="380A3415" w14:textId="38218CE6" w:rsidR="00DD3093" w:rsidRPr="00DD3093" w:rsidRDefault="00DD3093" w:rsidP="00DD3093">
                      <w:pPr>
                        <w:rPr>
                          <w:rFonts w:eastAsiaTheme="minorEastAsia"/>
                          <w:iCs/>
                          <w:color w:val="000000" w:themeColor="text1"/>
                          <w:sz w:val="28"/>
                          <w:szCs w:val="28"/>
                          <w:lang w:bidi="fa-IR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lang w:bidi="fa-IR"/>
                            </w:rPr>
                            <m:t>global minima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520D2E"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614656" behindDoc="0" locked="0" layoutInCell="1" allowOverlap="1" wp14:anchorId="3408DA6B" wp14:editId="57CBAF29">
                <wp:simplePos x="0" y="0"/>
                <wp:positionH relativeFrom="column">
                  <wp:posOffset>3531870</wp:posOffset>
                </wp:positionH>
                <wp:positionV relativeFrom="paragraph">
                  <wp:posOffset>3557588</wp:posOffset>
                </wp:positionV>
                <wp:extent cx="80010" cy="471805"/>
                <wp:effectExtent l="57150" t="0" r="53340" b="61595"/>
                <wp:wrapNone/>
                <wp:docPr id="320" name="Straight Arrow Connector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" cy="4718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6565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DD060" id="Straight Arrow Connector 320" o:spid="_x0000_s1026" type="#_x0000_t32" style="position:absolute;margin-left:278.1pt;margin-top:280.15pt;width:6.3pt;height:37.15pt;flip:x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" strokecolor="#ff6565" strokeweight="1pt">
                <v:stroke endarrow="block" endarrowlength="long"/>
              </v:shape>
            </w:pict>
          </mc:Fallback>
        </mc:AlternateContent>
      </w:r>
      <w:r w:rsidR="00520D2E"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627968" behindDoc="0" locked="0" layoutInCell="1" allowOverlap="1" wp14:anchorId="19D31417" wp14:editId="3F45EA4D">
                <wp:simplePos x="0" y="0"/>
                <wp:positionH relativeFrom="column">
                  <wp:posOffset>2324100</wp:posOffset>
                </wp:positionH>
                <wp:positionV relativeFrom="paragraph">
                  <wp:posOffset>2138363</wp:posOffset>
                </wp:positionV>
                <wp:extent cx="2262188" cy="616585"/>
                <wp:effectExtent l="0" t="0" r="0" b="0"/>
                <wp:wrapNone/>
                <wp:docPr id="332" name="Rectangle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2188" cy="616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DA0906" w14:textId="77777777" w:rsidR="001561BE" w:rsidRPr="001561BE" w:rsidRDefault="001561BE" w:rsidP="001561BE">
                            <w:pPr>
                              <w:rPr>
                                <w:rFonts w:eastAsiaTheme="minorEastAsia"/>
                                <w:iCs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lang w:bidi="fa-IR"/>
                                  </w:rPr>
                                  <m:t>Optimizer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lang w:bidi="fa-IR"/>
                                  </w:rPr>
                                  <m:t>=AdaGrad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31417" id="Rectangle 332" o:spid="_x0000_s1042" style="position:absolute;left:0;text-align:left;margin-left:183pt;margin-top:168.4pt;width:178.15pt;height:48.55pt;z-index:25262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" filled="f" stroked="f" strokeweight="2pt">
                <v:textbox>
                  <w:txbxContent>
                    <w:p w14:paraId="19DA0906" w14:textId="77777777" w:rsidR="001561BE" w:rsidRPr="001561BE" w:rsidRDefault="001561BE" w:rsidP="001561BE">
                      <w:pPr>
                        <w:rPr>
                          <w:rFonts w:eastAsiaTheme="minorEastAsia"/>
                          <w:iCs/>
                          <w:color w:val="000000" w:themeColor="text1"/>
                          <w:sz w:val="28"/>
                          <w:szCs w:val="28"/>
                          <w:lang w:bidi="fa-IR"/>
                        </w:rPr>
                      </w:pPr>
                      <m:oMathPara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lang w:bidi="fa-IR"/>
                            </w:rPr>
                            <m:t>Optimizer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lang w:bidi="fa-IR"/>
                            </w:rPr>
                            <m:t>=AdaGrad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520D2E"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624896" behindDoc="0" locked="0" layoutInCell="1" allowOverlap="1" wp14:anchorId="660E0F88" wp14:editId="42B6BC0F">
                <wp:simplePos x="0" y="0"/>
                <wp:positionH relativeFrom="column">
                  <wp:posOffset>-290195</wp:posOffset>
                </wp:positionH>
                <wp:positionV relativeFrom="paragraph">
                  <wp:posOffset>2176145</wp:posOffset>
                </wp:positionV>
                <wp:extent cx="2346643" cy="530225"/>
                <wp:effectExtent l="0" t="0" r="0" b="0"/>
                <wp:wrapNone/>
                <wp:docPr id="331" name="Rectangle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643" cy="53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E8F2F9" w14:textId="434709B9" w:rsidR="001561BE" w:rsidRPr="001561BE" w:rsidRDefault="001561BE" w:rsidP="001561BE">
                            <w:pPr>
                              <w:rPr>
                                <w:rFonts w:eastAsiaTheme="minorEastAsia"/>
                                <w:iCs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lang w:bidi="fa-IR"/>
                                  </w:rPr>
                                  <m:t>Optimizer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lang w:bidi="fa-IR"/>
                                  </w:rPr>
                                  <m:t>=AdaGrad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E0F88" id="Rectangle 331" o:spid="_x0000_s1043" style="position:absolute;left:0;text-align:left;margin-left:-22.85pt;margin-top:171.35pt;width:184.8pt;height:41.75pt;z-index:25262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" filled="f" stroked="f" strokeweight="2pt">
                <v:textbox>
                  <w:txbxContent>
                    <w:p w14:paraId="75E8F2F9" w14:textId="434709B9" w:rsidR="001561BE" w:rsidRPr="001561BE" w:rsidRDefault="001561BE" w:rsidP="001561BE">
                      <w:pPr>
                        <w:rPr>
                          <w:rFonts w:eastAsiaTheme="minorEastAsia"/>
                          <w:iCs/>
                          <w:color w:val="000000" w:themeColor="text1"/>
                          <w:sz w:val="28"/>
                          <w:szCs w:val="28"/>
                          <w:lang w:bidi="fa-IR"/>
                        </w:rPr>
                      </w:pPr>
                      <m:oMathPara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lang w:bidi="fa-IR"/>
                            </w:rPr>
                            <m:t>Optimizer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lang w:bidi="fa-IR"/>
                            </w:rPr>
                            <m:t>=AdaGrad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520D2E"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623872" behindDoc="0" locked="0" layoutInCell="1" allowOverlap="1" wp14:anchorId="64488E80" wp14:editId="73CF82A3">
                <wp:simplePos x="0" y="0"/>
                <wp:positionH relativeFrom="column">
                  <wp:posOffset>158432</wp:posOffset>
                </wp:positionH>
                <wp:positionV relativeFrom="paragraph">
                  <wp:posOffset>2281237</wp:posOffset>
                </wp:positionV>
                <wp:extent cx="1459382" cy="223113"/>
                <wp:effectExtent l="0" t="0" r="26670" b="24765"/>
                <wp:wrapNone/>
                <wp:docPr id="333" name="Rectangle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382" cy="223113"/>
                        </a:xfrm>
                        <a:prstGeom prst="rect">
                          <a:avLst/>
                        </a:prstGeom>
                        <a:solidFill>
                          <a:srgbClr val="FFB3B3"/>
                        </a:solidFill>
                        <a:ln>
                          <a:solidFill>
                            <a:srgbClr val="FFB3B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2383F" id="Rectangle 333" o:spid="_x0000_s1026" style="position:absolute;margin-left:12.45pt;margin-top:179.6pt;width:114.9pt;height:17.55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" fillcolor="#ffb3b3" strokecolor="#ffb3b3" strokeweight="2pt"/>
            </w:pict>
          </mc:Fallback>
        </mc:AlternateContent>
      </w:r>
      <w:r w:rsidR="00520D2E"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626944" behindDoc="0" locked="0" layoutInCell="1" allowOverlap="1" wp14:anchorId="5486D6F5" wp14:editId="774C4283">
                <wp:simplePos x="0" y="0"/>
                <wp:positionH relativeFrom="column">
                  <wp:posOffset>2698115</wp:posOffset>
                </wp:positionH>
                <wp:positionV relativeFrom="paragraph">
                  <wp:posOffset>2284730</wp:posOffset>
                </wp:positionV>
                <wp:extent cx="1459382" cy="223113"/>
                <wp:effectExtent l="0" t="0" r="26670" b="24765"/>
                <wp:wrapNone/>
                <wp:docPr id="344" name="Rectangle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382" cy="223113"/>
                        </a:xfrm>
                        <a:prstGeom prst="rect">
                          <a:avLst/>
                        </a:prstGeom>
                        <a:solidFill>
                          <a:srgbClr val="FFB3B3"/>
                        </a:solidFill>
                        <a:ln>
                          <a:solidFill>
                            <a:srgbClr val="FFB3B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1DCCB7" id="Rectangle 344" o:spid="_x0000_s1026" style="position:absolute;margin-left:212.45pt;margin-top:179.9pt;width:114.9pt;height:17.55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" fillcolor="#ffb3b3" strokecolor="#ffb3b3" strokeweight="2pt"/>
            </w:pict>
          </mc:Fallback>
        </mc:AlternateContent>
      </w:r>
      <w:r w:rsidR="00520D2E"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612608" behindDoc="0" locked="0" layoutInCell="1" allowOverlap="1" wp14:anchorId="2A443DFB" wp14:editId="68BB2663">
                <wp:simplePos x="0" y="0"/>
                <wp:positionH relativeFrom="column">
                  <wp:posOffset>1505902</wp:posOffset>
                </wp:positionH>
                <wp:positionV relativeFrom="paragraph">
                  <wp:posOffset>3463925</wp:posOffset>
                </wp:positionV>
                <wp:extent cx="157277" cy="614096"/>
                <wp:effectExtent l="0" t="0" r="71755" b="52705"/>
                <wp:wrapNone/>
                <wp:docPr id="318" name="Straight Arrow Connector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277" cy="614096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6565"/>
                          </a:solidFill>
                          <a:tailEnd type="triangle" w="med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03A0D" id="Straight Arrow Connector 318" o:spid="_x0000_s1026" type="#_x0000_t32" style="position:absolute;margin-left:118.55pt;margin-top:272.75pt;width:12.4pt;height:48.35pt;z-index:25261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" strokecolor="#ff6565" strokeweight="1pt">
                <v:stroke endarrow="block" endarrowlength="long"/>
              </v:shape>
            </w:pict>
          </mc:Fallback>
        </mc:AlternateContent>
      </w:r>
      <w:r w:rsidR="00520D2E"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618752" behindDoc="0" locked="0" layoutInCell="1" allowOverlap="1" wp14:anchorId="203A82C5" wp14:editId="1319051C">
                <wp:simplePos x="0" y="0"/>
                <wp:positionH relativeFrom="column">
                  <wp:posOffset>3105150</wp:posOffset>
                </wp:positionH>
                <wp:positionV relativeFrom="paragraph">
                  <wp:posOffset>3215957</wp:posOffset>
                </wp:positionV>
                <wp:extent cx="1151890" cy="530225"/>
                <wp:effectExtent l="0" t="0" r="0" b="0"/>
                <wp:wrapNone/>
                <wp:docPr id="325" name="Rectangle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53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74569" w14:textId="77777777" w:rsidR="00DD3093" w:rsidRPr="00DD3093" w:rsidRDefault="00DD3093" w:rsidP="00DD3093">
                            <w:pPr>
                              <w:rPr>
                                <w:rFonts w:eastAsiaTheme="minorEastAsia"/>
                                <w:iCs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lang w:bidi="fa-IR"/>
                                  </w:rPr>
                                  <m:t>global minima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A82C5" id="Rectangle 325" o:spid="_x0000_s1044" style="position:absolute;left:0;text-align:left;margin-left:244.5pt;margin-top:253.2pt;width:90.7pt;height:41.75pt;z-index:25261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" filled="f" stroked="f" strokeweight="2pt">
                <v:textbox>
                  <w:txbxContent>
                    <w:p w14:paraId="25C74569" w14:textId="77777777" w:rsidR="00DD3093" w:rsidRPr="00DD3093" w:rsidRDefault="00DD3093" w:rsidP="00DD3093">
                      <w:pPr>
                        <w:rPr>
                          <w:rFonts w:eastAsiaTheme="minorEastAsia"/>
                          <w:iCs/>
                          <w:color w:val="000000" w:themeColor="text1"/>
                          <w:sz w:val="28"/>
                          <w:szCs w:val="28"/>
                          <w:lang w:bidi="fa-IR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lang w:bidi="fa-IR"/>
                            </w:rPr>
                            <m:t>global minima</m:t>
                          </m:r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520D2E" w:rsidRPr="00F75EF3">
        <w:rPr>
          <w:rFonts w:ascii="Vazirmatn FD" w:eastAsia="Times New Roman" w:hAnsi="Vazirmatn FD" w:cs="Vazirmatn FD"/>
          <w:noProof/>
          <w:color w:val="000000" w:themeColor="text1"/>
          <w:sz w:val="24"/>
          <w:szCs w:val="24"/>
          <w:rtl/>
          <w:lang w:bidi="fa-IR"/>
        </w:rPr>
        <w:drawing>
          <wp:anchor distT="0" distB="0" distL="114300" distR="114300" simplePos="0" relativeHeight="252606464" behindDoc="0" locked="0" layoutInCell="1" allowOverlap="1" wp14:anchorId="2DCBCA65" wp14:editId="131535BF">
            <wp:simplePos x="0" y="0"/>
            <wp:positionH relativeFrom="column">
              <wp:posOffset>-314325</wp:posOffset>
            </wp:positionH>
            <wp:positionV relativeFrom="paragraph">
              <wp:posOffset>2367915</wp:posOffset>
            </wp:positionV>
            <wp:extent cx="2427605" cy="1813560"/>
            <wp:effectExtent l="0" t="0" r="0" b="0"/>
            <wp:wrapSquare wrapText="bothSides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5" b="7457"/>
                    <a:stretch/>
                  </pic:blipFill>
                  <pic:spPr bwMode="auto">
                    <a:xfrm>
                      <a:off x="0" y="0"/>
                      <a:ext cx="2427605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61BE"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611584" behindDoc="0" locked="0" layoutInCell="1" allowOverlap="1" wp14:anchorId="08B5AB70" wp14:editId="1C52018C">
                <wp:simplePos x="0" y="0"/>
                <wp:positionH relativeFrom="column">
                  <wp:posOffset>2827071</wp:posOffset>
                </wp:positionH>
                <wp:positionV relativeFrom="paragraph">
                  <wp:posOffset>2457221</wp:posOffset>
                </wp:positionV>
                <wp:extent cx="1151890" cy="530225"/>
                <wp:effectExtent l="0" t="0" r="0" b="0"/>
                <wp:wrapNone/>
                <wp:docPr id="294" name="Rectangl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53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DF1D4" w14:textId="77777777" w:rsidR="006A1674" w:rsidRPr="006A1674" w:rsidRDefault="006A1674" w:rsidP="006A1674">
                            <w:pPr>
                              <w:spacing w:before="0" w:after="0" w:line="240" w:lineRule="auto"/>
                              <w:rPr>
                                <w:rFonts w:eastAsiaTheme="minorEastAsia"/>
                                <w:i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4"/>
                                    <w:szCs w:val="24"/>
                                    <w:lang w:bidi="fa-IR"/>
                                  </w:rPr>
                                  <m:t>η=0.99</m:t>
                                </m:r>
                              </m:oMath>
                            </m:oMathPara>
                          </w:p>
                          <w:p w14:paraId="0D3327D0" w14:textId="77777777" w:rsidR="006A1674" w:rsidRPr="006A1674" w:rsidRDefault="006A1674" w:rsidP="006A1674">
                            <w:pPr>
                              <w:spacing w:before="0" w:after="0" w:line="240" w:lineRule="auto"/>
                              <w:rPr>
                                <w:rFonts w:eastAsiaTheme="minorEastAsia"/>
                                <w:i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4"/>
                                    <w:szCs w:val="24"/>
                                    <w:lang w:bidi="fa-IR"/>
                                  </w:rPr>
                                  <m:t>epoch=100</m:t>
                                </m:r>
                              </m:oMath>
                            </m:oMathPara>
                          </w:p>
                          <w:p w14:paraId="7E8B0936" w14:textId="77777777" w:rsidR="006A1674" w:rsidRPr="006A1674" w:rsidRDefault="006A1674" w:rsidP="006A1674">
                            <w:pPr>
                              <w:rPr>
                                <w:rFonts w:eastAsiaTheme="minorEastAsia"/>
                                <w:iCs/>
                                <w:color w:val="000000" w:themeColor="text1"/>
                                <w:sz w:val="32"/>
                                <w:szCs w:val="32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5AB70" id="Rectangle 294" o:spid="_x0000_s1045" style="position:absolute;left:0;text-align:left;margin-left:222.6pt;margin-top:193.5pt;width:90.7pt;height:41.75pt;z-index:25261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" filled="f" stroked="f" strokeweight="2pt">
                <v:textbox>
                  <w:txbxContent>
                    <w:p w14:paraId="34FDF1D4" w14:textId="77777777" w:rsidR="006A1674" w:rsidRPr="006A1674" w:rsidRDefault="006A1674" w:rsidP="006A1674">
                      <w:pPr>
                        <w:spacing w:before="0" w:after="0" w:line="240" w:lineRule="auto"/>
                        <w:rPr>
                          <w:rFonts w:eastAsiaTheme="minorEastAsia"/>
                          <w:iCs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4"/>
                              <w:szCs w:val="24"/>
                              <w:lang w:bidi="fa-IR"/>
                            </w:rPr>
                            <m:t>η=0.99</m:t>
                          </m:r>
                        </m:oMath>
                      </m:oMathPara>
                    </w:p>
                    <w:p w14:paraId="0D3327D0" w14:textId="77777777" w:rsidR="006A1674" w:rsidRPr="006A1674" w:rsidRDefault="006A1674" w:rsidP="006A1674">
                      <w:pPr>
                        <w:spacing w:before="0" w:after="0" w:line="240" w:lineRule="auto"/>
                        <w:rPr>
                          <w:rFonts w:eastAsiaTheme="minorEastAsia"/>
                          <w:iCs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4"/>
                              <w:szCs w:val="24"/>
                              <w:lang w:bidi="fa-IR"/>
                            </w:rPr>
                            <m:t>epoch=100</m:t>
                          </m:r>
                        </m:oMath>
                      </m:oMathPara>
                    </w:p>
                    <w:p w14:paraId="7E8B0936" w14:textId="77777777" w:rsidR="006A1674" w:rsidRPr="006A1674" w:rsidRDefault="006A1674" w:rsidP="006A1674">
                      <w:pPr>
                        <w:rPr>
                          <w:rFonts w:eastAsiaTheme="minorEastAsia"/>
                          <w:iCs/>
                          <w:color w:val="000000" w:themeColor="text1"/>
                          <w:sz w:val="32"/>
                          <w:szCs w:val="32"/>
                          <w:lang w:bidi="fa-I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7DF0"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609536" behindDoc="0" locked="0" layoutInCell="1" allowOverlap="1" wp14:anchorId="590D7F1A" wp14:editId="41728594">
                <wp:simplePos x="0" y="0"/>
                <wp:positionH relativeFrom="column">
                  <wp:posOffset>-42418</wp:posOffset>
                </wp:positionH>
                <wp:positionV relativeFrom="paragraph">
                  <wp:posOffset>2454960</wp:posOffset>
                </wp:positionV>
                <wp:extent cx="1151890" cy="530225"/>
                <wp:effectExtent l="0" t="0" r="0" b="0"/>
                <wp:wrapNone/>
                <wp:docPr id="293" name="Rectangle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53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27ABF2" w14:textId="3F7CCED6" w:rsidR="006A1674" w:rsidRPr="006A1674" w:rsidRDefault="006A1674" w:rsidP="006A1674">
                            <w:pPr>
                              <w:spacing w:before="0" w:after="0" w:line="240" w:lineRule="auto"/>
                              <w:rPr>
                                <w:rFonts w:eastAsiaTheme="minorEastAsia"/>
                                <w:i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4"/>
                                    <w:szCs w:val="24"/>
                                    <w:lang w:bidi="fa-IR"/>
                                  </w:rPr>
                                  <m:t>η=0.99</m:t>
                                </m:r>
                              </m:oMath>
                            </m:oMathPara>
                          </w:p>
                          <w:p w14:paraId="37968090" w14:textId="77264D76" w:rsidR="006A1674" w:rsidRPr="006A1674" w:rsidRDefault="006A1674" w:rsidP="006A1674">
                            <w:pPr>
                              <w:spacing w:before="0" w:after="0" w:line="240" w:lineRule="auto"/>
                              <w:rPr>
                                <w:rFonts w:eastAsiaTheme="minorEastAsia"/>
                                <w:iCs/>
                                <w:color w:val="000000" w:themeColor="text1"/>
                                <w:sz w:val="24"/>
                                <w:szCs w:val="24"/>
                                <w:lang w:bidi="fa-IR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4"/>
                                    <w:szCs w:val="24"/>
                                    <w:lang w:bidi="fa-IR"/>
                                  </w:rPr>
                                  <m:t>epoch=100</m:t>
                                </m:r>
                              </m:oMath>
                            </m:oMathPara>
                          </w:p>
                          <w:p w14:paraId="3217BD89" w14:textId="77777777" w:rsidR="006A1674" w:rsidRPr="006A1674" w:rsidRDefault="006A1674" w:rsidP="006A1674">
                            <w:pPr>
                              <w:rPr>
                                <w:rFonts w:eastAsiaTheme="minorEastAsia"/>
                                <w:iCs/>
                                <w:color w:val="000000" w:themeColor="text1"/>
                                <w:sz w:val="32"/>
                                <w:szCs w:val="32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D7F1A" id="Rectangle 293" o:spid="_x0000_s1046" style="position:absolute;left:0;text-align:left;margin-left:-3.35pt;margin-top:193.3pt;width:90.7pt;height:41.75pt;z-index:25260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" filled="f" stroked="f" strokeweight="2pt">
                <v:textbox>
                  <w:txbxContent>
                    <w:p w14:paraId="1827ABF2" w14:textId="3F7CCED6" w:rsidR="006A1674" w:rsidRPr="006A1674" w:rsidRDefault="006A1674" w:rsidP="006A1674">
                      <w:pPr>
                        <w:spacing w:before="0" w:after="0" w:line="240" w:lineRule="auto"/>
                        <w:rPr>
                          <w:rFonts w:eastAsiaTheme="minorEastAsia"/>
                          <w:iCs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4"/>
                              <w:szCs w:val="24"/>
                              <w:lang w:bidi="fa-IR"/>
                            </w:rPr>
                            <m:t>η=0.99</m:t>
                          </m:r>
                        </m:oMath>
                      </m:oMathPara>
                    </w:p>
                    <w:p w14:paraId="37968090" w14:textId="77264D76" w:rsidR="006A1674" w:rsidRPr="006A1674" w:rsidRDefault="006A1674" w:rsidP="006A1674">
                      <w:pPr>
                        <w:spacing w:before="0" w:after="0" w:line="240" w:lineRule="auto"/>
                        <w:rPr>
                          <w:rFonts w:eastAsiaTheme="minorEastAsia"/>
                          <w:iCs/>
                          <w:color w:val="000000" w:themeColor="text1"/>
                          <w:sz w:val="24"/>
                          <w:szCs w:val="24"/>
                          <w:lang w:bidi="fa-IR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4"/>
                              <w:szCs w:val="24"/>
                              <w:lang w:bidi="fa-IR"/>
                            </w:rPr>
                            <m:t>epoch=100</m:t>
                          </m:r>
                        </m:oMath>
                      </m:oMathPara>
                    </w:p>
                    <w:p w14:paraId="3217BD89" w14:textId="77777777" w:rsidR="006A1674" w:rsidRPr="006A1674" w:rsidRDefault="006A1674" w:rsidP="006A1674">
                      <w:pPr>
                        <w:rPr>
                          <w:rFonts w:eastAsiaTheme="minorEastAsia"/>
                          <w:iCs/>
                          <w:color w:val="000000" w:themeColor="text1"/>
                          <w:sz w:val="32"/>
                          <w:szCs w:val="32"/>
                          <w:lang w:bidi="fa-I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7DF0" w:rsidRPr="00F75EF3">
        <w:rPr>
          <w:rFonts w:ascii="Vazirmatn FD" w:eastAsia="Times New Roman" w:hAnsi="Vazirmatn FD" w:cs="Vazirmatn FD"/>
          <w:noProof/>
          <w:color w:val="000000" w:themeColor="text1"/>
          <w:sz w:val="28"/>
          <w:szCs w:val="28"/>
          <w:rtl/>
          <w:lang w:bidi="fa-IR"/>
        </w:rPr>
        <w:drawing>
          <wp:anchor distT="0" distB="0" distL="114300" distR="114300" simplePos="0" relativeHeight="252607488" behindDoc="0" locked="0" layoutInCell="1" allowOverlap="1" wp14:anchorId="32836D9E" wp14:editId="51BDE3BF">
            <wp:simplePos x="0" y="0"/>
            <wp:positionH relativeFrom="column">
              <wp:posOffset>2286000</wp:posOffset>
            </wp:positionH>
            <wp:positionV relativeFrom="paragraph">
              <wp:posOffset>2352675</wp:posOffset>
            </wp:positionV>
            <wp:extent cx="2400724" cy="1800543"/>
            <wp:effectExtent l="0" t="0" r="0" b="9525"/>
            <wp:wrapSquare wrapText="bothSides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90" b="7096"/>
                    <a:stretch/>
                  </pic:blipFill>
                  <pic:spPr bwMode="auto">
                    <a:xfrm>
                      <a:off x="0" y="0"/>
                      <a:ext cx="2404388" cy="1803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440" w:rsidRPr="00657DF0">
        <w:rPr>
          <w:rFonts w:ascii="Vazirmatn FD" w:eastAsia="Times New Roman" w:hAnsi="Vazirmatn FD" w:cs="Vazirmatn FD" w:hint="cs"/>
          <w:color w:val="000000" w:themeColor="text1"/>
          <w:sz w:val="24"/>
          <w:szCs w:val="24"/>
          <w:rtl/>
          <w:lang w:bidi="fa-IR"/>
        </w:rPr>
        <w:t>در م</w:t>
      </w:r>
      <w:r w:rsidR="00D17873">
        <w:rPr>
          <w:rFonts w:ascii="Vazirmatn FD" w:eastAsia="Times New Roman" w:hAnsi="Vazirmatn FD" w:cs="Vazirmatn FD" w:hint="cs"/>
          <w:color w:val="000000" w:themeColor="text1"/>
          <w:sz w:val="24"/>
          <w:szCs w:val="24"/>
          <w:rtl/>
          <w:lang w:bidi="fa-IR"/>
        </w:rPr>
        <w:t xml:space="preserve">سائل </w:t>
      </w:r>
      <w:r w:rsidR="004B7440" w:rsidRPr="00657DF0">
        <w:rPr>
          <w:rFonts w:ascii="Vazirmatn FD" w:eastAsia="Times New Roman" w:hAnsi="Vazirmatn FD" w:cs="Vazirmatn FD" w:hint="cs"/>
          <w:color w:val="000000" w:themeColor="text1"/>
          <w:sz w:val="24"/>
          <w:szCs w:val="24"/>
          <w:rtl/>
          <w:lang w:bidi="fa-IR"/>
        </w:rPr>
        <w:t>بهینه‌سازی یعنی بعد</w:t>
      </w:r>
      <w:r w:rsidR="002D1A5F" w:rsidRPr="00657DF0">
        <w:rPr>
          <w:rFonts w:ascii="Vazirmatn FD" w:eastAsia="Times New Roman" w:hAnsi="Vazirmatn FD" w:cs="Vazirmatn FD" w:hint="cs"/>
          <w:color w:val="000000" w:themeColor="text1"/>
          <w:sz w:val="24"/>
          <w:szCs w:val="24"/>
          <w:rtl/>
          <w:lang w:bidi="fa-IR"/>
        </w:rPr>
        <w:t xml:space="preserve"> از چندین تکرار </w:t>
      </w:r>
      <w:r w:rsidR="00615C9B" w:rsidRPr="00F25E1A">
        <w:rPr>
          <w:rFonts w:ascii="Vazirmatn FD" w:eastAsia="Times New Roman" w:hAnsi="Vazirmatn FD" w:cs="Vazirmatn FD" w:hint="cs"/>
          <w:b/>
          <w:bCs/>
          <w:color w:val="000000" w:themeColor="text1"/>
          <w:sz w:val="24"/>
          <w:szCs w:val="24"/>
          <w:rtl/>
          <w:lang w:bidi="fa-IR"/>
        </w:rPr>
        <w:t xml:space="preserve">نرخ یادگیری </w:t>
      </w:r>
      <w:r w:rsidR="004B7440" w:rsidRPr="00F25E1A">
        <w:rPr>
          <w:rFonts w:ascii="Vazirmatn FD" w:eastAsia="Times New Roman" w:hAnsi="Vazirmatn FD" w:cs="Vazirmatn FD" w:hint="cs"/>
          <w:b/>
          <w:bCs/>
          <w:color w:val="000000" w:themeColor="text1"/>
          <w:sz w:val="24"/>
          <w:szCs w:val="24"/>
          <w:rtl/>
          <w:lang w:bidi="fa-IR"/>
        </w:rPr>
        <w:t>هر پارامتر</w:t>
      </w:r>
      <w:r w:rsidR="00615C9B" w:rsidRPr="00F25E1A">
        <w:rPr>
          <w:rFonts w:ascii="Vazirmatn FD" w:eastAsia="Times New Roman" w:hAnsi="Vazirmatn FD" w:cs="Vazirmatn FD" w:hint="cs"/>
          <w:b/>
          <w:bCs/>
          <w:color w:val="000000" w:themeColor="text1"/>
          <w:sz w:val="24"/>
          <w:szCs w:val="24"/>
          <w:rtl/>
          <w:lang w:bidi="fa-IR"/>
        </w:rPr>
        <w:t xml:space="preserve"> نزدیک به صفر</w:t>
      </w:r>
      <w:r w:rsidR="00615C9B" w:rsidRPr="00657DF0">
        <w:rPr>
          <w:rFonts w:ascii="Vazirmatn FD" w:eastAsia="Times New Roman" w:hAnsi="Vazirmatn FD" w:cs="Vazirmatn FD" w:hint="cs"/>
          <w:color w:val="000000" w:themeColor="text1"/>
          <w:sz w:val="24"/>
          <w:szCs w:val="24"/>
          <w:rtl/>
          <w:lang w:bidi="fa-IR"/>
        </w:rPr>
        <w:t xml:space="preserve"> میشه و عملا شبکه عصبی فرصت تنظیم وزنهای </w:t>
      </w:r>
      <w:r>
        <w:rPr>
          <w:rFonts w:ascii="Vazirmatn FD" w:eastAsia="Times New Roman" w:hAnsi="Vazirmatn FD" w:cs="Vazirmatn FD" w:hint="cs"/>
          <w:color w:val="000000" w:themeColor="text1"/>
          <w:sz w:val="24"/>
          <w:szCs w:val="24"/>
          <w:rtl/>
          <w:lang w:bidi="fa-IR"/>
        </w:rPr>
        <w:t xml:space="preserve">سیناپسی </w:t>
      </w:r>
      <w:r w:rsidR="00615C9B" w:rsidRPr="00657DF0">
        <w:rPr>
          <w:rFonts w:ascii="Vazirmatn FD" w:eastAsia="Times New Roman" w:hAnsi="Vazirmatn FD" w:cs="Vazirmatn FD" w:hint="cs"/>
          <w:color w:val="000000" w:themeColor="text1"/>
          <w:sz w:val="24"/>
          <w:szCs w:val="24"/>
          <w:rtl/>
          <w:lang w:bidi="fa-IR"/>
        </w:rPr>
        <w:t xml:space="preserve">خود رو از دست میده و نمیتونه کاری از پیش ببره! </w:t>
      </w:r>
      <w:r w:rsidR="0035468C" w:rsidRPr="00657DF0">
        <w:rPr>
          <w:rFonts w:ascii="Vazirmatn FD" w:eastAsia="Times New Roman" w:hAnsi="Vazirmatn FD" w:cs="Vazirmatn FD" w:hint="cs"/>
          <w:color w:val="000000" w:themeColor="text1"/>
          <w:sz w:val="24"/>
          <w:szCs w:val="24"/>
          <w:rtl/>
          <w:lang w:bidi="fa-IR"/>
        </w:rPr>
        <w:t>حالا اینم لحاظ کنید که</w:t>
      </w:r>
      <w:r w:rsidR="00D17873">
        <w:rPr>
          <w:rFonts w:ascii="Vazirmatn FD" w:eastAsia="Times New Roman" w:hAnsi="Vazirmatn FD" w:cs="Vazirmatn FD" w:hint="cs"/>
          <w:color w:val="000000" w:themeColor="text1"/>
          <w:sz w:val="24"/>
          <w:szCs w:val="24"/>
          <w:rtl/>
          <w:lang w:bidi="fa-IR"/>
        </w:rPr>
        <w:t xml:space="preserve"> </w:t>
      </w:r>
      <w:r w:rsidR="00D17873" w:rsidRPr="00F25E1A">
        <w:rPr>
          <w:rFonts w:ascii="Vazirmatn FD" w:eastAsia="Times New Roman" w:hAnsi="Vazirmatn FD" w:cs="Vazirmatn FD" w:hint="cs"/>
          <w:b/>
          <w:bCs/>
          <w:color w:val="000000" w:themeColor="text1"/>
          <w:sz w:val="24"/>
          <w:szCs w:val="24"/>
          <w:rtl/>
          <w:lang w:bidi="fa-IR"/>
        </w:rPr>
        <w:t>اگه</w:t>
      </w:r>
      <w:r w:rsidR="0035468C" w:rsidRPr="00F25E1A">
        <w:rPr>
          <w:rFonts w:ascii="Vazirmatn FD" w:eastAsia="Times New Roman" w:hAnsi="Vazirmatn FD" w:cs="Vazirmatn FD" w:hint="cs"/>
          <w:b/>
          <w:bCs/>
          <w:color w:val="000000" w:themeColor="text1"/>
          <w:sz w:val="24"/>
          <w:szCs w:val="24"/>
          <w:rtl/>
          <w:lang w:bidi="fa-IR"/>
        </w:rPr>
        <w:t xml:space="preserve"> همون تکرار</w:t>
      </w:r>
      <w:r w:rsidR="004F6ECA" w:rsidRPr="00F25E1A">
        <w:rPr>
          <w:rFonts w:ascii="Vazirmatn FD" w:eastAsia="Times New Roman" w:hAnsi="Vazirmatn FD" w:cs="Vazirmatn FD" w:hint="cs"/>
          <w:b/>
          <w:bCs/>
          <w:color w:val="000000" w:themeColor="text1"/>
          <w:sz w:val="24"/>
          <w:szCs w:val="24"/>
          <w:rtl/>
          <w:lang w:bidi="fa-IR"/>
        </w:rPr>
        <w:t>‌</w:t>
      </w:r>
      <w:r w:rsidR="0035468C" w:rsidRPr="00F25E1A">
        <w:rPr>
          <w:rFonts w:ascii="Vazirmatn FD" w:eastAsia="Times New Roman" w:hAnsi="Vazirmatn FD" w:cs="Vazirmatn FD" w:hint="cs"/>
          <w:b/>
          <w:bCs/>
          <w:color w:val="000000" w:themeColor="text1"/>
          <w:sz w:val="24"/>
          <w:szCs w:val="24"/>
          <w:rtl/>
          <w:lang w:bidi="fa-IR"/>
        </w:rPr>
        <w:t>های اول</w:t>
      </w:r>
      <w:r w:rsidR="004F6ECA" w:rsidRPr="00F25E1A">
        <w:rPr>
          <w:rFonts w:ascii="Vazirmatn FD" w:eastAsia="Times New Roman" w:hAnsi="Vazirmatn FD" w:cs="Vazirmatn FD" w:hint="cs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  <w:r w:rsidR="0035468C" w:rsidRPr="00F25E1A">
        <w:rPr>
          <w:rFonts w:ascii="Vazirmatn FD" w:eastAsia="Times New Roman" w:hAnsi="Vazirmatn FD" w:cs="Vazirmatn FD" w:hint="cs"/>
          <w:b/>
          <w:bCs/>
          <w:color w:val="000000" w:themeColor="text1"/>
          <w:sz w:val="24"/>
          <w:szCs w:val="24"/>
          <w:rtl/>
          <w:lang w:bidi="fa-IR"/>
        </w:rPr>
        <w:t>گرادیان مقدار خیلی بزرگی باشه</w:t>
      </w:r>
      <w:r w:rsidR="00D17873" w:rsidRPr="00F25E1A">
        <w:rPr>
          <w:rFonts w:ascii="Vazirmatn FD" w:eastAsia="Times New Roman" w:hAnsi="Vazirmatn FD" w:cs="Vazirmatn FD" w:hint="cs"/>
          <w:b/>
          <w:bCs/>
          <w:color w:val="000000" w:themeColor="text1"/>
          <w:sz w:val="24"/>
          <w:szCs w:val="24"/>
          <w:rtl/>
          <w:lang w:bidi="fa-IR"/>
        </w:rPr>
        <w:t>،</w:t>
      </w:r>
      <w:r w:rsidR="0035468C" w:rsidRPr="00F25E1A">
        <w:rPr>
          <w:rFonts w:ascii="Vazirmatn FD" w:eastAsia="Times New Roman" w:hAnsi="Vazirmatn FD" w:cs="Vazirmatn FD" w:hint="cs"/>
          <w:b/>
          <w:bCs/>
          <w:color w:val="000000" w:themeColor="text1"/>
          <w:sz w:val="24"/>
          <w:szCs w:val="24"/>
          <w:rtl/>
          <w:lang w:bidi="fa-IR"/>
        </w:rPr>
        <w:t xml:space="preserve"> دیگه اصلا امیدی به همگرایی این روش نیست!</w:t>
      </w:r>
      <w:r w:rsidR="004F6ECA" w:rsidRPr="00657DF0">
        <w:rPr>
          <w:rFonts w:ascii="Vazirmatn FD" w:eastAsia="Times New Roman" w:hAnsi="Vazirmatn FD" w:cs="Vazirmatn FD" w:hint="cs"/>
          <w:color w:val="000000" w:themeColor="text1"/>
          <w:sz w:val="24"/>
          <w:szCs w:val="24"/>
          <w:rtl/>
          <w:lang w:bidi="fa-IR"/>
        </w:rPr>
        <w:t xml:space="preserve"> </w:t>
      </w:r>
      <w:r w:rsidR="0035468C" w:rsidRPr="00657DF0">
        <w:rPr>
          <w:rFonts w:ascii="Vazirmatn FD" w:eastAsia="Times New Roman" w:hAnsi="Vazirmatn FD" w:cs="Vazirmatn FD" w:hint="cs"/>
          <w:color w:val="000000" w:themeColor="text1"/>
          <w:sz w:val="24"/>
          <w:szCs w:val="24"/>
          <w:rtl/>
          <w:lang w:bidi="fa-IR"/>
        </w:rPr>
        <w:t xml:space="preserve">همین مسئله باعث میشه این روش </w:t>
      </w:r>
      <w:r w:rsidR="0035468C" w:rsidRPr="00F25E1A">
        <w:rPr>
          <w:rFonts w:ascii="Vazirmatn FD" w:eastAsia="Times New Roman" w:hAnsi="Vazirmatn FD" w:cs="Vazirmatn FD" w:hint="cs"/>
          <w:b/>
          <w:bCs/>
          <w:color w:val="000000" w:themeColor="text1"/>
          <w:sz w:val="24"/>
          <w:szCs w:val="24"/>
          <w:rtl/>
          <w:lang w:bidi="fa-IR"/>
        </w:rPr>
        <w:t xml:space="preserve">بسیار وابسته به نرخ یادگیری کل </w:t>
      </w:r>
      <m:oMath>
        <m:r>
          <m:rPr>
            <m:sty m:val="b"/>
          </m:rPr>
          <w:rPr>
            <w:rFonts w:ascii="Cambria Math" w:hAnsi="Cambria Math" w:cs="B Nazanin"/>
            <w:color w:val="000000" w:themeColor="text1"/>
            <w:sz w:val="28"/>
            <w:szCs w:val="28"/>
            <w:lang w:bidi="fa-IR"/>
          </w:rPr>
          <m:t>η</m:t>
        </m:r>
      </m:oMath>
      <w:r w:rsidR="00D17873" w:rsidRPr="00F25E1A">
        <w:rPr>
          <w:rFonts w:ascii="Vazirmatn FD" w:eastAsia="Times New Roman" w:hAnsi="Vazirmatn FD" w:cs="Vazirmatn FD" w:hint="cs"/>
          <w:b/>
          <w:bCs/>
          <w:color w:val="000000" w:themeColor="text1"/>
          <w:sz w:val="24"/>
          <w:szCs w:val="24"/>
          <w:rtl/>
          <w:lang w:bidi="fa-IR"/>
        </w:rPr>
        <w:t xml:space="preserve"> </w:t>
      </w:r>
      <w:r w:rsidR="0035468C" w:rsidRPr="00F25E1A">
        <w:rPr>
          <w:rFonts w:ascii="Vazirmatn FD" w:eastAsia="Times New Roman" w:hAnsi="Vazirmatn FD" w:cs="Vazirmatn FD" w:hint="cs"/>
          <w:b/>
          <w:bCs/>
          <w:color w:val="000000" w:themeColor="text1"/>
          <w:sz w:val="24"/>
          <w:szCs w:val="24"/>
          <w:rtl/>
          <w:lang w:bidi="fa-IR"/>
        </w:rPr>
        <w:t>باشه</w:t>
      </w:r>
      <w:r w:rsidR="0035468C" w:rsidRPr="00657DF0">
        <w:rPr>
          <w:rFonts w:ascii="Vazirmatn FD" w:eastAsia="Times New Roman" w:hAnsi="Vazirmatn FD" w:cs="Vazirmatn FD" w:hint="cs"/>
          <w:color w:val="000000" w:themeColor="text1"/>
          <w:sz w:val="24"/>
          <w:szCs w:val="24"/>
          <w:rtl/>
          <w:lang w:bidi="fa-IR"/>
        </w:rPr>
        <w:t xml:space="preserve">، و البته در خیلی از موارد هرچقدر این رو هم بزرگ لحاظ کنیم باز هم کار به جایی نمیرسه! به مثال های زیر توجه کنید! الگوریتم اصلا نتونسته جلو بره! </w:t>
      </w:r>
    </w:p>
    <w:p w14:paraId="3DB9338B" w14:textId="77777777" w:rsidR="004C67A7" w:rsidRDefault="004C67A7" w:rsidP="004C67A7">
      <w:pPr>
        <w:pBdr>
          <w:bottom w:val="single" w:sz="8" w:space="1" w:color="000000" w:themeColor="text1"/>
        </w:pBdr>
        <w:rPr>
          <w:rFonts w:ascii="Vazirmatn FD" w:eastAsia="Times New Roman" w:hAnsi="Vazirmatn FD" w:cs="Vazirmatn FD"/>
          <w:b/>
          <w:bCs/>
          <w:color w:val="000000" w:themeColor="text1"/>
          <w:sz w:val="28"/>
          <w:szCs w:val="28"/>
          <w:lang w:bidi="fa-IR"/>
        </w:rPr>
      </w:pPr>
    </w:p>
    <w:p w14:paraId="292F6A4A" w14:textId="33E5274B" w:rsidR="002E788C" w:rsidRPr="004C67A7" w:rsidRDefault="004C67A7" w:rsidP="004C67A7">
      <w:pPr>
        <w:pBdr>
          <w:bottom w:val="single" w:sz="8" w:space="1" w:color="000000" w:themeColor="text1"/>
        </w:pBdr>
        <w:rPr>
          <w:rFonts w:ascii="Vazirmatn FD" w:eastAsia="Times New Roman" w:hAnsi="Vazirmatn FD" w:cs="Vazirmatn FD"/>
          <w:color w:val="000000" w:themeColor="text1"/>
          <w:sz w:val="28"/>
          <w:szCs w:val="28"/>
          <w:rtl/>
          <w:lang w:bidi="fa-IR"/>
        </w:rPr>
      </w:pPr>
      <w:r>
        <w:rPr>
          <w:rFonts w:ascii="Myriad Arabic" w:hAnsi="Myriad Arabic" w:cs="B Nazanin"/>
          <w:b/>
          <w:bCs/>
          <w:noProof/>
          <w:color w:val="202124"/>
          <w:sz w:val="40"/>
          <w:szCs w:val="40"/>
          <w:rtl/>
          <w:lang w:val="fa-IR" w:bidi="fa-IR"/>
        </w:rPr>
        <w:lastRenderedPageBreak/>
        <mc:AlternateContent>
          <mc:Choice Requires="wps">
            <w:drawing>
              <wp:anchor distT="0" distB="0" distL="114300" distR="114300" simplePos="0" relativeHeight="252630016" behindDoc="0" locked="0" layoutInCell="1" allowOverlap="1" wp14:anchorId="04E1372D" wp14:editId="6AC5734C">
                <wp:simplePos x="0" y="0"/>
                <wp:positionH relativeFrom="column">
                  <wp:posOffset>182245</wp:posOffset>
                </wp:positionH>
                <wp:positionV relativeFrom="paragraph">
                  <wp:posOffset>211448</wp:posOffset>
                </wp:positionV>
                <wp:extent cx="3649980" cy="1321932"/>
                <wp:effectExtent l="0" t="0" r="0" b="0"/>
                <wp:wrapNone/>
                <wp:docPr id="345" name="Rectangle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9980" cy="13219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5BC6ED" w14:textId="46DD121C" w:rsidR="002E788C" w:rsidRPr="001149FD" w:rsidRDefault="00B25592" w:rsidP="002E788C">
                            <w:pPr>
                              <w:spacing w:before="0" w:after="0" w:line="240" w:lineRule="auto"/>
                              <w:jc w:val="center"/>
                              <w:rPr>
                                <w:rFonts w:eastAsiaTheme="minorEastAsia"/>
                                <w:iCs/>
                                <w:color w:val="000000" w:themeColor="text1"/>
                                <w:sz w:val="36"/>
                                <w:szCs w:val="36"/>
                                <w:lang w:bidi="fa-IR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iCs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36"/>
                                    <w:szCs w:val="36"/>
                                    <w:lang w:bidi="fa-IR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iCs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  <m:t>γ G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  <m:t>t-1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36"/>
                                    <w:szCs w:val="36"/>
                                    <w:lang w:bidi="fa-IR"/>
                                  </w:rPr>
                                  <m:t>+(1-γ)*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iCs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  <m:t>t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B Nazanin"/>
                                        <w:iCs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  <m:t>t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  <m:t>T</m:t>
                                    </m:r>
                                  </m:sup>
                                </m:sSubSup>
                              </m:oMath>
                            </m:oMathPara>
                          </w:p>
                          <w:p w14:paraId="7CF6E056" w14:textId="77777777" w:rsidR="0091678B" w:rsidRPr="001149FD" w:rsidRDefault="0091678B" w:rsidP="002E788C">
                            <w:pPr>
                              <w:spacing w:before="0" w:after="0" w:line="240" w:lineRule="auto"/>
                              <w:jc w:val="center"/>
                              <w:rPr>
                                <w:rFonts w:eastAsiaTheme="minorEastAsia"/>
                                <w:iCs/>
                                <w:color w:val="000000" w:themeColor="text1"/>
                                <w:sz w:val="12"/>
                                <w:szCs w:val="12"/>
                                <w:lang w:bidi="fa-IR"/>
                              </w:rPr>
                            </w:pPr>
                          </w:p>
                          <w:p w14:paraId="6F2D66FF" w14:textId="24DB99F9" w:rsidR="0091678B" w:rsidRPr="001149FD" w:rsidRDefault="001149FD" w:rsidP="0091678B">
                            <w:pPr>
                              <w:spacing w:before="0" w:after="0" w:line="240" w:lineRule="auto"/>
                              <w:jc w:val="center"/>
                              <w:rPr>
                                <w:rFonts w:eastAsiaTheme="minorEastAsia"/>
                                <w:iCs/>
                                <w:color w:val="000000" w:themeColor="text1"/>
                                <w:sz w:val="36"/>
                                <w:szCs w:val="36"/>
                                <w:lang w:bidi="fa-IR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36"/>
                                    <w:szCs w:val="36"/>
                                    <w:lang w:bidi="fa-IR"/>
                                  </w:rPr>
                                  <m:t>w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B Nazanin"/>
                                        <w:iCs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  <m:t>t+1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36"/>
                                    <w:szCs w:val="36"/>
                                    <w:lang w:bidi="fa-IR"/>
                                  </w:rPr>
                                  <m:t>=w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B Nazanin"/>
                                        <w:iCs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36"/>
                                    <w:szCs w:val="36"/>
                                    <w:lang w:bidi="fa-IR"/>
                                  </w:rPr>
                                  <m:t>-η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B Nazanin"/>
                                        <w:iCs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  <m:t xml:space="preserve"> G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  <m:t>t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B Nazanin"/>
                                            <w:iCs/>
                                            <w:color w:val="000000" w:themeColor="text1"/>
                                            <w:sz w:val="36"/>
                                            <w:szCs w:val="36"/>
                                            <w:lang w:bidi="fa-IR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36"/>
                                            <w:szCs w:val="36"/>
                                            <w:lang w:bidi="fa-IR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36"/>
                                            <w:szCs w:val="36"/>
                                            <w:lang w:bidi="fa-IR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sup>
                                </m:sSubSup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iCs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36"/>
                                        <w:szCs w:val="36"/>
                                        <w:lang w:bidi="fa-IR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39DD059F" w14:textId="77777777" w:rsidR="0091678B" w:rsidRPr="001149FD" w:rsidRDefault="0091678B" w:rsidP="002E788C">
                            <w:pPr>
                              <w:spacing w:before="0" w:after="0"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Cs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1372D" id="Rectangle 345" o:spid="_x0000_s1047" style="position:absolute;margin-left:14.35pt;margin-top:16.65pt;width:287.4pt;height:104.1pt;z-index:25263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" filled="f" stroked="f" strokeweight="2pt">
                <v:textbox>
                  <w:txbxContent>
                    <w:p w14:paraId="105BC6ED" w14:textId="46DD121C" w:rsidR="002E788C" w:rsidRPr="001149FD" w:rsidRDefault="00B25592" w:rsidP="002E788C">
                      <w:pPr>
                        <w:spacing w:before="0" w:after="0" w:line="240" w:lineRule="auto"/>
                        <w:jc w:val="center"/>
                        <w:rPr>
                          <w:rFonts w:eastAsiaTheme="minorEastAsia"/>
                          <w:iCs/>
                          <w:color w:val="000000" w:themeColor="text1"/>
                          <w:sz w:val="36"/>
                          <w:szCs w:val="36"/>
                          <w:lang w:bidi="fa-IR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iCs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36"/>
                              <w:szCs w:val="36"/>
                              <w:lang w:bidi="fa-IR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iCs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  <m:t>γ 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  <m:t>t-1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36"/>
                              <w:szCs w:val="36"/>
                              <w:lang w:bidi="fa-IR"/>
                            </w:rPr>
                            <m:t>+(1-γ)*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iCs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  <m:t>t</m:t>
                              </m:r>
                            </m:sub>
                          </m:sSub>
                          <m:sSubSup>
                            <m:sSubSupPr>
                              <m:ctrlPr>
                                <w:rPr>
                                  <w:rFonts w:ascii="Cambria Math" w:hAnsi="Cambria Math" w:cs="B Nazanin"/>
                                  <w:iCs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  <m:t>t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  <m:t>T</m:t>
                              </m:r>
                            </m:sup>
                          </m:sSubSup>
                        </m:oMath>
                      </m:oMathPara>
                    </w:p>
                    <w:p w14:paraId="7CF6E056" w14:textId="77777777" w:rsidR="0091678B" w:rsidRPr="001149FD" w:rsidRDefault="0091678B" w:rsidP="002E788C">
                      <w:pPr>
                        <w:spacing w:before="0" w:after="0" w:line="240" w:lineRule="auto"/>
                        <w:jc w:val="center"/>
                        <w:rPr>
                          <w:rFonts w:eastAsiaTheme="minorEastAsia"/>
                          <w:iCs/>
                          <w:color w:val="000000" w:themeColor="text1"/>
                          <w:sz w:val="12"/>
                          <w:szCs w:val="12"/>
                          <w:lang w:bidi="fa-IR"/>
                        </w:rPr>
                      </w:pPr>
                    </w:p>
                    <w:p w14:paraId="6F2D66FF" w14:textId="24DB99F9" w:rsidR="0091678B" w:rsidRPr="001149FD" w:rsidRDefault="001149FD" w:rsidP="0091678B">
                      <w:pPr>
                        <w:spacing w:before="0" w:after="0" w:line="240" w:lineRule="auto"/>
                        <w:jc w:val="center"/>
                        <w:rPr>
                          <w:rFonts w:eastAsiaTheme="minorEastAsia"/>
                          <w:iCs/>
                          <w:color w:val="000000" w:themeColor="text1"/>
                          <w:sz w:val="36"/>
                          <w:szCs w:val="36"/>
                          <w:lang w:bidi="fa-IR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36"/>
                              <w:szCs w:val="36"/>
                              <w:lang w:bidi="fa-IR"/>
                            </w:rPr>
                            <m:t>w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B Nazanin"/>
                                  <w:iCs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  <m:t>t+1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36"/>
                              <w:szCs w:val="36"/>
                              <w:lang w:bidi="fa-IR"/>
                            </w:rPr>
                            <m:t>=w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B Nazanin"/>
                                  <w:iCs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36"/>
                              <w:szCs w:val="36"/>
                              <w:lang w:bidi="fa-IR"/>
                            </w:rPr>
                            <m:t>-η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B Nazanin"/>
                                  <w:iCs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  <m:t xml:space="preserve"> 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  <m:t>t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cs="B Nazanin"/>
                                      <w:iCs/>
                                      <w:color w:val="000000" w:themeColor="text1"/>
                                      <w:sz w:val="36"/>
                                      <w:szCs w:val="36"/>
                                      <w:lang w:bidi="fa-IR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36"/>
                                      <w:szCs w:val="36"/>
                                      <w:lang w:bidi="fa-IR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36"/>
                                      <w:szCs w:val="36"/>
                                      <w:lang w:bidi="fa-IR"/>
                                    </w:rPr>
                                    <m:t>2</m:t>
                                  </m:r>
                                </m:den>
                              </m:f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iCs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36"/>
                                  <w:szCs w:val="36"/>
                                  <w:lang w:bidi="fa-IR"/>
                                </w:rPr>
                                <m:t>t</m:t>
                              </m:r>
                            </m:sub>
                          </m:sSub>
                        </m:oMath>
                      </m:oMathPara>
                    </w:p>
                    <w:p w14:paraId="39DD059F" w14:textId="77777777" w:rsidR="0091678B" w:rsidRPr="001149FD" w:rsidRDefault="0091678B" w:rsidP="002E788C">
                      <w:pPr>
                        <w:spacing w:before="0" w:after="0"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iCs/>
                          <w:sz w:val="10"/>
                          <w:szCs w:val="1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5468C">
        <w:rPr>
          <w:rFonts w:ascii="Vazirmatn FD" w:eastAsia="Times New Roman" w:hAnsi="Vazirmatn FD" w:cs="Vazirmatn FD"/>
          <w:b/>
          <w:bCs/>
          <w:color w:val="000000" w:themeColor="text1"/>
          <w:sz w:val="28"/>
          <w:szCs w:val="28"/>
          <w:lang w:bidi="fa-IR"/>
        </w:rPr>
        <w:t>RMSprop</w:t>
      </w:r>
    </w:p>
    <w:p w14:paraId="744524CE" w14:textId="3DE5E208" w:rsidR="003A4671" w:rsidRDefault="003A4671" w:rsidP="003A4671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rtl/>
          <w:lang w:bidi="fa-IR"/>
        </w:rPr>
      </w:pPr>
    </w:p>
    <w:p w14:paraId="2A4FA03B" w14:textId="1744F3F0" w:rsidR="00143FA0" w:rsidRDefault="00143FA0" w:rsidP="00241DD9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rtl/>
          <w:lang w:bidi="fa-IR"/>
        </w:rPr>
      </w:pPr>
    </w:p>
    <w:p w14:paraId="54F5C8E5" w14:textId="12EDBCD8" w:rsidR="004C67A7" w:rsidRDefault="002D1C5C" w:rsidP="002D1C5C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lang w:bidi="fa-IR"/>
        </w:rPr>
      </w:pPr>
      <w:r w:rsidRPr="002D1C5C">
        <w:rPr>
          <w:rFonts w:ascii="Vazirmatn FD" w:eastAsia="Times New Roman" w:hAnsi="Vazirmatn FD" w:cs="Vazirmatn FD"/>
          <w:color w:val="000000" w:themeColor="text1"/>
          <w:sz w:val="24"/>
          <w:szCs w:val="24"/>
          <w:rtl/>
          <w:lang w:bidi="fa-IR"/>
        </w:rPr>
        <w:drawing>
          <wp:inline distT="0" distB="0" distL="0" distR="0" wp14:anchorId="4D16C6E9" wp14:editId="5597C08A">
            <wp:extent cx="4343400" cy="22091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746C" w14:textId="77777777" w:rsidR="002D1C5C" w:rsidRPr="002D1C5C" w:rsidRDefault="002D1C5C" w:rsidP="002D1C5C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lang w:bidi="fa-IR"/>
        </w:rPr>
      </w:pPr>
    </w:p>
    <w:p w14:paraId="612E3DCC" w14:textId="77777777" w:rsidR="004C67A7" w:rsidRPr="001328C7" w:rsidRDefault="004C67A7" w:rsidP="004C67A7">
      <w:pPr>
        <w:bidi/>
        <w:jc w:val="both"/>
        <w:rPr>
          <w:noProof/>
          <w:rtl/>
        </w:rPr>
      </w:pPr>
    </w:p>
    <w:p w14:paraId="614E27A4" w14:textId="393F38CB" w:rsidR="00F24C05" w:rsidRPr="00241DD9" w:rsidRDefault="00241DD9" w:rsidP="00241DD9">
      <w:pPr>
        <w:pBdr>
          <w:bottom w:val="single" w:sz="8" w:space="1" w:color="000000" w:themeColor="text1"/>
        </w:pBdr>
        <w:rPr>
          <w:rFonts w:ascii="Vazirmatn FD" w:eastAsia="Times New Roman" w:hAnsi="Vazirmatn FD" w:cs="Vazirmatn FD"/>
          <w:b/>
          <w:bCs/>
          <w:color w:val="000000" w:themeColor="text1"/>
          <w:sz w:val="28"/>
          <w:szCs w:val="28"/>
          <w:rtl/>
          <w:lang w:bidi="fa-IR"/>
        </w:rPr>
      </w:pPr>
      <w:r w:rsidRPr="00EF7C91">
        <w:rPr>
          <w:rFonts w:ascii="Vazirmatn FD" w:eastAsia="Times New Roman" w:hAnsi="Vazirmatn FD" w:cs="Vazirmatn FD"/>
          <w:noProof/>
          <w:color w:val="000000" w:themeColor="text1"/>
          <w:sz w:val="24"/>
          <w:szCs w:val="24"/>
          <w:rtl/>
          <w:lang w:bidi="fa-IR"/>
        </w:rPr>
        <w:lastRenderedPageBreak/>
        <mc:AlternateContent>
          <mc:Choice Requires="wps">
            <w:drawing>
              <wp:anchor distT="0" distB="0" distL="114300" distR="114300" simplePos="0" relativeHeight="252669952" behindDoc="0" locked="0" layoutInCell="1" allowOverlap="1" wp14:anchorId="4CE9D927" wp14:editId="20D00CF7">
                <wp:simplePos x="0" y="0"/>
                <wp:positionH relativeFrom="column">
                  <wp:posOffset>2396591</wp:posOffset>
                </wp:positionH>
                <wp:positionV relativeFrom="paragraph">
                  <wp:posOffset>286820</wp:posOffset>
                </wp:positionV>
                <wp:extent cx="1592981" cy="377190"/>
                <wp:effectExtent l="0" t="0" r="0" b="3810"/>
                <wp:wrapNone/>
                <wp:docPr id="380" name="Rectangle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981" cy="37719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05D96" w14:textId="226B258C" w:rsidR="00EF7C91" w:rsidRPr="00A2486C" w:rsidRDefault="00EF7C91" w:rsidP="00EF7C91">
                            <w:pPr>
                              <w:bidi/>
                              <w:spacing w:before="0" w:after="0"/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4E5B6F" w:themeColor="text2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4E5B6F" w:themeColor="text2"/>
                                <w:sz w:val="20"/>
                                <w:szCs w:val="20"/>
                                <w:lang w:bidi="fa-IR"/>
                              </w:rPr>
                              <w:t>SGD</w:t>
                            </w:r>
                            <w:r w:rsidR="00AF4ABE">
                              <w:rPr>
                                <w:rFonts w:ascii="Segoe UI" w:hAnsi="Segoe UI" w:cs="Segoe UI"/>
                                <w:b/>
                                <w:bCs/>
                                <w:color w:val="4E5B6F" w:themeColor="text2"/>
                                <w:sz w:val="20"/>
                                <w:szCs w:val="20"/>
                                <w:lang w:bidi="fa-IR"/>
                              </w:rPr>
                              <w:t xml:space="preserve"> with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4E5B6F" w:themeColor="text2"/>
                                <w:sz w:val="20"/>
                                <w:szCs w:val="20"/>
                                <w:lang w:bidi="fa-IR"/>
                              </w:rPr>
                              <w:t>Momentum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9D927" id="Rectangle 380" o:spid="_x0000_s1048" style="position:absolute;margin-left:188.7pt;margin-top:22.6pt;width:125.45pt;height:29.7pt;z-index:25266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" filled="f" stroked="f" strokeweight="1pt">
                <v:textbox>
                  <w:txbxContent>
                    <w:p w14:paraId="15705D96" w14:textId="226B258C" w:rsidR="00EF7C91" w:rsidRPr="00A2486C" w:rsidRDefault="00EF7C91" w:rsidP="00EF7C91">
                      <w:pPr>
                        <w:bidi/>
                        <w:spacing w:before="0" w:after="0"/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4E5B6F" w:themeColor="text2"/>
                          <w:sz w:val="18"/>
                          <w:szCs w:val="18"/>
                          <w:lang w:bidi="fa-IR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4E5B6F" w:themeColor="text2"/>
                          <w:sz w:val="20"/>
                          <w:szCs w:val="20"/>
                          <w:lang w:bidi="fa-IR"/>
                        </w:rPr>
                        <w:t>SGD</w:t>
                      </w:r>
                      <w:r w:rsidR="00AF4ABE">
                        <w:rPr>
                          <w:rFonts w:ascii="Segoe UI" w:hAnsi="Segoe UI" w:cs="Segoe UI"/>
                          <w:b/>
                          <w:bCs/>
                          <w:color w:val="4E5B6F" w:themeColor="text2"/>
                          <w:sz w:val="20"/>
                          <w:szCs w:val="20"/>
                          <w:lang w:bidi="fa-IR"/>
                        </w:rPr>
                        <w:t xml:space="preserve"> with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4E5B6F" w:themeColor="text2"/>
                          <w:sz w:val="20"/>
                          <w:szCs w:val="20"/>
                          <w:lang w:bidi="fa-IR"/>
                        </w:rPr>
                        <w:t>Momentum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azirmatn FD" w:eastAsia="Times New Roman" w:hAnsi="Vazirmatn FD" w:cs="Vazirmatn FD"/>
          <w:noProof/>
          <w:color w:val="000000" w:themeColor="text1"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660736" behindDoc="0" locked="0" layoutInCell="1" allowOverlap="1" wp14:anchorId="5BD5FD35" wp14:editId="3CD98376">
                <wp:simplePos x="0" y="0"/>
                <wp:positionH relativeFrom="column">
                  <wp:posOffset>-86627</wp:posOffset>
                </wp:positionH>
                <wp:positionV relativeFrom="paragraph">
                  <wp:posOffset>361549</wp:posOffset>
                </wp:positionV>
                <wp:extent cx="2233930" cy="259882"/>
                <wp:effectExtent l="0" t="0" r="13970" b="26035"/>
                <wp:wrapNone/>
                <wp:docPr id="375" name="Rectangle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3930" cy="25988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B3B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830C6" id="Rectangle 375" o:spid="_x0000_s1026" style="position:absolute;margin-left:-6.8pt;margin-top:28.45pt;width:175.9pt;height:20.45pt;z-index:25266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" filled="f" strokecolor="#ffb3b3" strokeweight="1pt"/>
            </w:pict>
          </mc:Fallback>
        </mc:AlternateContent>
      </w:r>
      <w:r>
        <w:rPr>
          <w:rFonts w:ascii="Vazirmatn FD" w:eastAsia="Times New Roman" w:hAnsi="Vazirmatn FD" w:cs="Vazirmatn FD"/>
          <w:noProof/>
          <w:color w:val="000000" w:themeColor="text1"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659712" behindDoc="0" locked="0" layoutInCell="1" allowOverlap="1" wp14:anchorId="3186F322" wp14:editId="0B5A1986">
                <wp:simplePos x="0" y="0"/>
                <wp:positionH relativeFrom="column">
                  <wp:posOffset>-141973</wp:posOffset>
                </wp:positionH>
                <wp:positionV relativeFrom="paragraph">
                  <wp:posOffset>308610</wp:posOffset>
                </wp:positionV>
                <wp:extent cx="4846320" cy="2203149"/>
                <wp:effectExtent l="0" t="0" r="0" b="0"/>
                <wp:wrapNone/>
                <wp:docPr id="374" name="Rectangle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0" cy="22031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DF1DA2" w14:textId="77777777" w:rsidR="003C66FF" w:rsidRPr="00E6113E" w:rsidRDefault="00B25592" w:rsidP="00E6113E">
                            <w:pPr>
                              <w:spacing w:before="0" w:line="360" w:lineRule="auto"/>
                              <w:rPr>
                                <w:rFonts w:eastAsiaTheme="minorEastAsia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8"/>
                                    <w:szCs w:val="28"/>
                                    <w:lang w:bidi="fa-IR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t-1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8"/>
                                    <w:szCs w:val="28"/>
                                    <w:lang w:bidi="fa-IR"/>
                                  </w:rPr>
                                  <m:t>+(1-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8"/>
                                    <w:szCs w:val="28"/>
                                    <w:lang w:bidi="fa-IR"/>
                                  </w:rPr>
                                  <m:t>)*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2F0E2E2E" w14:textId="7A64155C" w:rsidR="003C66FF" w:rsidRPr="00E6113E" w:rsidRDefault="00B25592" w:rsidP="00E6113E">
                            <w:pPr>
                              <w:spacing w:before="0" w:line="360" w:lineRule="auto"/>
                              <w:rPr>
                                <w:rFonts w:eastAsiaTheme="minorEastAsia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8"/>
                                    <w:szCs w:val="28"/>
                                    <w:lang w:bidi="fa-IR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2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t-1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8"/>
                                    <w:szCs w:val="28"/>
                                    <w:lang w:bidi="fa-IR"/>
                                  </w:rPr>
                                  <m:t>+(1-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β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8"/>
                                    <w:szCs w:val="28"/>
                                    <w:lang w:bidi="fa-IR"/>
                                  </w:rPr>
                                  <m:t>)*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t</m:t>
                                    </m:r>
                                  </m:sub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2</m:t>
                                    </m:r>
                                  </m:sup>
                                </m:sSubSup>
                              </m:oMath>
                            </m:oMathPara>
                          </w:p>
                          <w:p w14:paraId="48EF128D" w14:textId="78417FC3" w:rsidR="003C66FF" w:rsidRPr="00E6113E" w:rsidRDefault="00B25592" w:rsidP="00241DD9">
                            <w:pPr>
                              <w:spacing w:before="0" w:after="0" w:line="240" w:lineRule="auto"/>
                              <w:rPr>
                                <w:rFonts w:eastAsiaTheme="minorEastAsia"/>
                                <w:b/>
                                <w:bCs/>
                                <w:sz w:val="6"/>
                                <w:szCs w:val="6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  <m:t>m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8"/>
                                    <w:szCs w:val="28"/>
                                    <w:lang w:bidi="fa-IR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1-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  <m:t>β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  <m:t>(t)</m:t>
                                        </m:r>
                                      </m:sup>
                                    </m:sSubSup>
                                  </m:den>
                                </m:f>
                                <m: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8"/>
                                    <w:szCs w:val="28"/>
                                    <w:lang w:bidi="fa-IR"/>
                                  </w:rPr>
                                  <m:t xml:space="preserve">,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trl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  <m:t>v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8"/>
                                    <w:szCs w:val="28"/>
                                    <w:lang w:bidi="fa-IR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1-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  <m:t>β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  <m:t>(t)</m:t>
                                        </m:r>
                                      </m:sup>
                                    </m:sSubSup>
                                  </m:den>
                                </m:f>
                              </m:oMath>
                            </m:oMathPara>
                          </w:p>
                          <w:p w14:paraId="3671686A" w14:textId="3CD71536" w:rsidR="003C66FF" w:rsidRPr="00E6113E" w:rsidRDefault="00B25592" w:rsidP="00241DD9">
                            <w:pPr>
                              <w:spacing w:line="240" w:lineRule="auto"/>
                              <w:rPr>
                                <w:rFonts w:eastAsiaTheme="minorEastAsia"/>
                                <w:color w:val="000000" w:themeColor="text1"/>
                                <w:sz w:val="28"/>
                                <w:szCs w:val="28"/>
                                <w:lang w:bidi="fa-IR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ji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t+1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8"/>
                                    <w:szCs w:val="28"/>
                                    <w:lang w:bidi="fa-IR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ji</m:t>
                                    </m:r>
                                  </m:sub>
                                </m:sSub>
                                <m:d>
                                  <m:d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t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B Nazanin"/>
                                    <w:color w:val="000000" w:themeColor="text1"/>
                                    <w:sz w:val="28"/>
                                    <w:szCs w:val="28"/>
                                    <w:lang w:bidi="fa-IR"/>
                                  </w:rPr>
                                  <m:t>-η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trlPr>
                                              <w:rPr>
                                                <w:rFonts w:ascii="Cambria Math" w:hAnsi="Cambria Math" w:cs="B Nazanin"/>
                                                <w:color w:val="000000" w:themeColor="text1"/>
                                                <w:sz w:val="28"/>
                                                <w:szCs w:val="28"/>
                                                <w:lang w:bidi="fa-IR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B Nazanin"/>
                                                <w:color w:val="000000" w:themeColor="text1"/>
                                                <w:sz w:val="28"/>
                                                <w:szCs w:val="28"/>
                                                <w:lang w:bidi="fa-IR"/>
                                              </w:rPr>
                                              <m:t>m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RMS(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trlPr>
                                              <w:rPr>
                                                <w:rFonts w:ascii="Cambria Math" w:hAnsi="Cambria Math" w:cs="B Nazanin"/>
                                                <w:color w:val="000000" w:themeColor="text1"/>
                                                <w:sz w:val="28"/>
                                                <w:szCs w:val="28"/>
                                                <w:lang w:bidi="fa-IR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B Nazanin"/>
                                                <w:color w:val="000000" w:themeColor="text1"/>
                                                <w:sz w:val="28"/>
                                                <w:szCs w:val="28"/>
                                                <w:lang w:bidi="fa-IR"/>
                                              </w:rPr>
                                              <m:t>v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B Nazanin"/>
                                            <w:color w:val="000000" w:themeColor="text1"/>
                                            <w:sz w:val="28"/>
                                            <w:szCs w:val="28"/>
                                            <w:lang w:bidi="fa-IR"/>
                                          </w:rPr>
                                          <m:t>t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B Nazanin"/>
                                        <w:color w:val="000000" w:themeColor="text1"/>
                                        <w:sz w:val="28"/>
                                        <w:szCs w:val="28"/>
                                        <w:lang w:bidi="fa-IR"/>
                                      </w:rPr>
                                      <m:t>)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0A581D52" w14:textId="208058E5" w:rsidR="003C66FF" w:rsidRPr="003C66FF" w:rsidRDefault="003C66FF" w:rsidP="003C66FF">
                            <w:pPr>
                              <w:jc w:val="center"/>
                              <w:rPr>
                                <w:sz w:val="8"/>
                                <w:szCs w:val="8"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6F322" id="Rectangle 374" o:spid="_x0000_s1049" style="position:absolute;margin-left:-11.2pt;margin-top:24.3pt;width:381.6pt;height:173.5pt;z-index:25265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" filled="f" stroked="f" strokeweight="2pt">
                <v:textbox>
                  <w:txbxContent>
                    <w:p w14:paraId="76DF1DA2" w14:textId="77777777" w:rsidR="003C66FF" w:rsidRPr="00E6113E" w:rsidRDefault="00B25592" w:rsidP="00E6113E">
                      <w:pPr>
                        <w:spacing w:before="0" w:line="360" w:lineRule="auto"/>
                        <w:rPr>
                          <w:rFonts w:eastAsiaTheme="minorEastAsia"/>
                          <w:color w:val="000000" w:themeColor="text1"/>
                          <w:sz w:val="28"/>
                          <w:szCs w:val="28"/>
                          <w:lang w:bidi="fa-IR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8"/>
                              <w:szCs w:val="28"/>
                              <w:lang w:bidi="fa-IR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t-1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8"/>
                              <w:szCs w:val="28"/>
                              <w:lang w:bidi="fa-IR"/>
                            </w:rPr>
                            <m:t>+(1-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8"/>
                              <w:szCs w:val="28"/>
                              <w:lang w:bidi="fa-IR"/>
                            </w:rPr>
                            <m:t>)*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t</m:t>
                              </m:r>
                            </m:sub>
                          </m:sSub>
                        </m:oMath>
                      </m:oMathPara>
                    </w:p>
                    <w:p w14:paraId="2F0E2E2E" w14:textId="7A64155C" w:rsidR="003C66FF" w:rsidRPr="00E6113E" w:rsidRDefault="00B25592" w:rsidP="00E6113E">
                      <w:pPr>
                        <w:spacing w:before="0" w:line="360" w:lineRule="auto"/>
                        <w:rPr>
                          <w:rFonts w:eastAsiaTheme="minorEastAsia"/>
                          <w:color w:val="000000" w:themeColor="text1"/>
                          <w:sz w:val="28"/>
                          <w:szCs w:val="28"/>
                          <w:lang w:bidi="fa-IR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8"/>
                              <w:szCs w:val="28"/>
                              <w:lang w:bidi="fa-IR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v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t-1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8"/>
                              <w:szCs w:val="28"/>
                              <w:lang w:bidi="fa-IR"/>
                            </w:rPr>
                            <m:t>+(1-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β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8"/>
                              <w:szCs w:val="28"/>
                              <w:lang w:bidi="fa-IR"/>
                            </w:rPr>
                            <m:t>)*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t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2</m:t>
                              </m:r>
                            </m:sup>
                          </m:sSubSup>
                        </m:oMath>
                      </m:oMathPara>
                    </w:p>
                    <w:p w14:paraId="48EF128D" w14:textId="78417FC3" w:rsidR="003C66FF" w:rsidRPr="00E6113E" w:rsidRDefault="00B25592" w:rsidP="00241DD9">
                      <w:pPr>
                        <w:spacing w:before="0" w:after="0" w:line="240" w:lineRule="auto"/>
                        <w:rPr>
                          <w:rFonts w:eastAsiaTheme="minorEastAsia"/>
                          <w:b/>
                          <w:bCs/>
                          <w:sz w:val="6"/>
                          <w:szCs w:val="6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  <m:t>m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8"/>
                              <w:szCs w:val="28"/>
                              <w:lang w:bidi="fa-IR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  <m:t>t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1-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  <m:t>(t)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="B Nazanin"/>
                              <w:color w:val="000000" w:themeColor="text1"/>
                              <w:sz w:val="28"/>
                              <w:szCs w:val="28"/>
                              <w:lang w:bidi="fa-IR"/>
                            </w:rPr>
                            <m:t xml:space="preserve">, 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  <m:t>v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8"/>
                              <w:szCs w:val="28"/>
                              <w:lang w:bidi="fa-IR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  <m:t>t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1-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  <m:t>β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  <m:t>(t)</m:t>
                                  </m:r>
                                </m:sup>
                              </m:sSubSup>
                            </m:den>
                          </m:f>
                        </m:oMath>
                      </m:oMathPara>
                    </w:p>
                    <w:p w14:paraId="3671686A" w14:textId="3CD71536" w:rsidR="003C66FF" w:rsidRPr="00E6113E" w:rsidRDefault="00B25592" w:rsidP="00241DD9">
                      <w:pPr>
                        <w:spacing w:line="240" w:lineRule="auto"/>
                        <w:rPr>
                          <w:rFonts w:eastAsiaTheme="minorEastAsia"/>
                          <w:color w:val="000000" w:themeColor="text1"/>
                          <w:sz w:val="28"/>
                          <w:szCs w:val="28"/>
                          <w:lang w:bidi="fa-IR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ji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t+1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8"/>
                              <w:szCs w:val="28"/>
                              <w:lang w:bidi="fa-IR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ji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t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B Nazanin"/>
                              <w:color w:val="000000" w:themeColor="text1"/>
                              <w:sz w:val="28"/>
                              <w:szCs w:val="28"/>
                              <w:lang w:bidi="fa-IR"/>
                            </w:rPr>
                            <m:t>-η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="B Nazanin"/>
                                          <w:color w:val="000000" w:themeColor="text1"/>
                                          <w:sz w:val="28"/>
                                          <w:szCs w:val="28"/>
                                          <w:lang w:bidi="fa-IR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B Nazanin"/>
                                          <w:color w:val="000000" w:themeColor="text1"/>
                                          <w:sz w:val="28"/>
                                          <w:szCs w:val="28"/>
                                          <w:lang w:bidi="fa-IR"/>
                                        </w:rPr>
                                        <m:t>m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  <m:t>t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RMS(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="B Nazanin"/>
                                          <w:color w:val="000000" w:themeColor="text1"/>
                                          <w:sz w:val="28"/>
                                          <w:szCs w:val="28"/>
                                          <w:lang w:bidi="fa-IR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B Nazanin"/>
                                          <w:color w:val="000000" w:themeColor="text1"/>
                                          <w:sz w:val="28"/>
                                          <w:szCs w:val="28"/>
                                          <w:lang w:bidi="fa-IR"/>
                                        </w:rPr>
                                        <m:t>v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B Nazanin"/>
                                      <w:color w:val="000000" w:themeColor="text1"/>
                                      <w:sz w:val="28"/>
                                      <w:szCs w:val="28"/>
                                      <w:lang w:bidi="fa-IR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/>
                                  <w:color w:val="000000" w:themeColor="text1"/>
                                  <w:sz w:val="28"/>
                                  <w:szCs w:val="28"/>
                                  <w:lang w:bidi="fa-IR"/>
                                </w:rPr>
                                <m:t>)</m:t>
                              </m:r>
                            </m:den>
                          </m:f>
                        </m:oMath>
                      </m:oMathPara>
                    </w:p>
                    <w:p w14:paraId="0A581D52" w14:textId="208058E5" w:rsidR="003C66FF" w:rsidRPr="003C66FF" w:rsidRDefault="003C66FF" w:rsidP="003C66FF">
                      <w:pPr>
                        <w:jc w:val="center"/>
                        <w:rPr>
                          <w:sz w:val="8"/>
                          <w:szCs w:val="8"/>
                          <w:lang w:bidi="fa-I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24C05">
        <w:rPr>
          <w:rFonts w:ascii="Vazirmatn FD" w:eastAsia="Times New Roman" w:hAnsi="Vazirmatn FD" w:cs="Vazirmatn FD"/>
          <w:b/>
          <w:bCs/>
          <w:color w:val="000000" w:themeColor="text1"/>
          <w:sz w:val="28"/>
          <w:szCs w:val="28"/>
          <w:lang w:bidi="fa-IR"/>
        </w:rPr>
        <w:t>Adam</w:t>
      </w:r>
    </w:p>
    <w:p w14:paraId="37DA34BE" w14:textId="33022E4C" w:rsidR="00F24C05" w:rsidRDefault="00241DD9" w:rsidP="00D55CC8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rtl/>
          <w:lang w:bidi="fa-IR"/>
        </w:rPr>
      </w:pPr>
      <w:r w:rsidRPr="00EF7C91">
        <w:rPr>
          <w:rFonts w:ascii="Vazirmatn FD" w:eastAsia="Times New Roman" w:hAnsi="Vazirmatn FD" w:cs="Vazirmatn FD"/>
          <w:noProof/>
          <w:color w:val="000000" w:themeColor="text1"/>
          <w:sz w:val="24"/>
          <w:szCs w:val="24"/>
          <w:rtl/>
          <w:lang w:bidi="fa-IR"/>
        </w:rPr>
        <mc:AlternateContent>
          <mc:Choice Requires="wps">
            <w:drawing>
              <wp:anchor distT="0" distB="0" distL="114300" distR="114300" simplePos="0" relativeHeight="252665856" behindDoc="0" locked="0" layoutInCell="1" allowOverlap="1" wp14:anchorId="3A62624A" wp14:editId="2F5E6E8F">
                <wp:simplePos x="0" y="0"/>
                <wp:positionH relativeFrom="column">
                  <wp:posOffset>2396691</wp:posOffset>
                </wp:positionH>
                <wp:positionV relativeFrom="paragraph">
                  <wp:posOffset>303161</wp:posOffset>
                </wp:positionV>
                <wp:extent cx="948088" cy="273719"/>
                <wp:effectExtent l="0" t="0" r="0" b="0"/>
                <wp:wrapNone/>
                <wp:docPr id="378" name="Rectangle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8088" cy="273719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0B48B" w14:textId="038C3C30" w:rsidR="00EF7C91" w:rsidRPr="00A2486C" w:rsidRDefault="00EF7C91" w:rsidP="00EF7C91">
                            <w:pPr>
                              <w:bidi/>
                              <w:spacing w:before="0" w:after="0"/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4E5B6F" w:themeColor="text2"/>
                                <w:sz w:val="18"/>
                                <w:szCs w:val="18"/>
                                <w:lang w:bidi="fa-IR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4E5B6F" w:themeColor="text2"/>
                                <w:sz w:val="20"/>
                                <w:szCs w:val="20"/>
                                <w:lang w:bidi="fa-IR"/>
                              </w:rPr>
                              <w:t>RMSprop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2624A" id="Rectangle 378" o:spid="_x0000_s1050" style="position:absolute;left:0;text-align:left;margin-left:188.7pt;margin-top:23.85pt;width:74.65pt;height:21.55pt;z-index:2526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" filled="f" stroked="f" strokeweight="1pt">
                <v:textbox>
                  <w:txbxContent>
                    <w:p w14:paraId="19C0B48B" w14:textId="038C3C30" w:rsidR="00EF7C91" w:rsidRPr="00A2486C" w:rsidRDefault="00EF7C91" w:rsidP="00EF7C91">
                      <w:pPr>
                        <w:bidi/>
                        <w:spacing w:before="0" w:after="0"/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4E5B6F" w:themeColor="text2"/>
                          <w:sz w:val="18"/>
                          <w:szCs w:val="18"/>
                          <w:lang w:bidi="fa-IR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4E5B6F" w:themeColor="text2"/>
                          <w:sz w:val="20"/>
                          <w:szCs w:val="20"/>
                          <w:lang w:bidi="fa-IR"/>
                        </w:rPr>
                        <w:t>RMSprop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Vazirmatn FD" w:eastAsia="Times New Roman" w:hAnsi="Vazirmatn FD" w:cs="Vazirmatn FD"/>
          <w:noProof/>
          <w:color w:val="000000" w:themeColor="text1"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662784" behindDoc="0" locked="0" layoutInCell="1" allowOverlap="1" wp14:anchorId="5E011FC7" wp14:editId="03C44753">
                <wp:simplePos x="0" y="0"/>
                <wp:positionH relativeFrom="column">
                  <wp:posOffset>-85090</wp:posOffset>
                </wp:positionH>
                <wp:positionV relativeFrom="paragraph">
                  <wp:posOffset>303396</wp:posOffset>
                </wp:positionV>
                <wp:extent cx="2233930" cy="294005"/>
                <wp:effectExtent l="0" t="0" r="13970" b="10795"/>
                <wp:wrapNone/>
                <wp:docPr id="376" name="Rectangle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3930" cy="2940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7748E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2A7FD0" id="Rectangle 376" o:spid="_x0000_s1026" style="position:absolute;margin-left:-6.7pt;margin-top:23.9pt;width:175.9pt;height:23.15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" filled="f" strokecolor="#7748e0" strokeweight="1pt"/>
            </w:pict>
          </mc:Fallback>
        </mc:AlternateContent>
      </w:r>
      <w:r w:rsidRPr="00EF7C91">
        <w:rPr>
          <w:rFonts w:ascii="Vazirmatn FD" w:eastAsia="Times New Roman" w:hAnsi="Vazirmatn FD" w:cs="Vazirmatn FD"/>
          <w:noProof/>
          <w:color w:val="000000" w:themeColor="text1"/>
          <w:sz w:val="24"/>
          <w:szCs w:val="24"/>
          <w:rtl/>
          <w:lang w:bidi="fa-IR"/>
        </w:rPr>
        <mc:AlternateContent>
          <mc:Choice Requires="wps">
            <w:drawing>
              <wp:anchor distT="0" distB="0" distL="114300" distR="114300" simplePos="0" relativeHeight="252667904" behindDoc="0" locked="0" layoutInCell="1" allowOverlap="1" wp14:anchorId="66FA14C2" wp14:editId="5787EA52">
                <wp:simplePos x="0" y="0"/>
                <wp:positionH relativeFrom="column">
                  <wp:posOffset>2148205</wp:posOffset>
                </wp:positionH>
                <wp:positionV relativeFrom="paragraph">
                  <wp:posOffset>22459</wp:posOffset>
                </wp:positionV>
                <wp:extent cx="309880" cy="0"/>
                <wp:effectExtent l="0" t="38100" r="52070" b="57150"/>
                <wp:wrapNone/>
                <wp:docPr id="379" name="Straight Connector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8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B3B3"/>
                          </a:solidFill>
                          <a:headEnd type="none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E60B1" id="Straight Connector 379" o:spid="_x0000_s1026" style="position:absolute;z-index:25266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1.75pt" to="193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" strokecolor="#ffb3b3" strokeweight="1pt">
                <v:stroke endarrow="oval"/>
              </v:line>
            </w:pict>
          </mc:Fallback>
        </mc:AlternateContent>
      </w:r>
    </w:p>
    <w:p w14:paraId="59027A3E" w14:textId="52170832" w:rsidR="00F24C05" w:rsidRDefault="00241DD9" w:rsidP="00D55CC8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rtl/>
          <w:lang w:bidi="fa-IR"/>
        </w:rPr>
      </w:pPr>
      <w:r w:rsidRPr="00EF7C91">
        <w:rPr>
          <w:rFonts w:ascii="Vazirmatn FD" w:eastAsia="Times New Roman" w:hAnsi="Vazirmatn FD" w:cs="Vazirmatn FD"/>
          <w:noProof/>
          <w:color w:val="000000" w:themeColor="text1"/>
          <w:sz w:val="24"/>
          <w:szCs w:val="24"/>
          <w:rtl/>
          <w:lang w:bidi="fa-IR"/>
        </w:rPr>
        <mc:AlternateContent>
          <mc:Choice Requires="wps">
            <w:drawing>
              <wp:anchor distT="0" distB="0" distL="114300" distR="114300" simplePos="0" relativeHeight="252664832" behindDoc="0" locked="0" layoutInCell="1" allowOverlap="1" wp14:anchorId="3A9A5CA8" wp14:editId="34B0FDA9">
                <wp:simplePos x="0" y="0"/>
                <wp:positionH relativeFrom="column">
                  <wp:posOffset>2146935</wp:posOffset>
                </wp:positionH>
                <wp:positionV relativeFrom="paragraph">
                  <wp:posOffset>69349</wp:posOffset>
                </wp:positionV>
                <wp:extent cx="309880" cy="0"/>
                <wp:effectExtent l="0" t="38100" r="52070" b="57150"/>
                <wp:wrapNone/>
                <wp:docPr id="377" name="Straight Connector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8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748E0"/>
                          </a:solidFill>
                          <a:headEnd type="none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D1405" id="Straight Connector 377" o:spid="_x0000_s1026" style="position:absolute;z-index:25266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05pt,5.45pt" to="193.4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" strokecolor="#7748e0" strokeweight="1pt">
                <v:stroke endarrow="oval"/>
              </v:line>
            </w:pict>
          </mc:Fallback>
        </mc:AlternateContent>
      </w:r>
    </w:p>
    <w:p w14:paraId="28DF0E0F" w14:textId="1A0ADF08" w:rsidR="00896529" w:rsidRDefault="00896529" w:rsidP="00D55CC8">
      <w:pPr>
        <w:bidi/>
        <w:jc w:val="both"/>
        <w:rPr>
          <w:rFonts w:ascii="Vazirmatn FD" w:eastAsia="Times New Roman" w:hAnsi="Vazirmatn FD" w:cs="Vazirmatn FD"/>
          <w:b/>
          <w:bCs/>
          <w:color w:val="000000" w:themeColor="text1"/>
          <w:sz w:val="32"/>
          <w:szCs w:val="32"/>
          <w:rtl/>
          <w:lang w:bidi="fa-IR"/>
        </w:rPr>
      </w:pPr>
    </w:p>
    <w:p w14:paraId="1D06AD64" w14:textId="2E1B033C" w:rsidR="0042739B" w:rsidRDefault="002D1C5C" w:rsidP="00241DD9">
      <w:pPr>
        <w:bidi/>
        <w:rPr>
          <w:rFonts w:ascii="Vazirmatn FD" w:eastAsia="Times New Roman" w:hAnsi="Vazirmatn FD" w:cs="Vazirmatn FD"/>
          <w:color w:val="000000" w:themeColor="text1"/>
          <w:sz w:val="28"/>
          <w:szCs w:val="28"/>
          <w:rtl/>
          <w:lang w:bidi="fa-IR"/>
        </w:rPr>
      </w:pPr>
      <w:r w:rsidRPr="00241DD9">
        <w:rPr>
          <w:rFonts w:ascii="Vazirmatn FD" w:eastAsia="Times New Roman" w:hAnsi="Vazirmatn FD" w:cs="Vazirmatn FD"/>
          <w:b/>
          <w:bCs/>
          <w:noProof/>
          <w:color w:val="000000" w:themeColor="text1"/>
          <w:sz w:val="32"/>
          <w:szCs w:val="32"/>
          <w:u w:val="single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691456" behindDoc="0" locked="0" layoutInCell="1" allowOverlap="1" wp14:anchorId="21C24F59" wp14:editId="5B0D103C">
                <wp:simplePos x="0" y="0"/>
                <wp:positionH relativeFrom="column">
                  <wp:posOffset>-749935</wp:posOffset>
                </wp:positionH>
                <wp:positionV relativeFrom="paragraph">
                  <wp:posOffset>303969</wp:posOffset>
                </wp:positionV>
                <wp:extent cx="3205163" cy="2481263"/>
                <wp:effectExtent l="0" t="0" r="0" b="0"/>
                <wp:wrapNone/>
                <wp:docPr id="401" name="Rectangle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5163" cy="24812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59CEA" w14:textId="443BB532" w:rsidR="003646E4" w:rsidRDefault="003646E4" w:rsidP="003646E4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A3236B" wp14:editId="1873CB72">
                                  <wp:extent cx="2197650" cy="1671864"/>
                                  <wp:effectExtent l="0" t="0" r="0" b="5080"/>
                                  <wp:docPr id="535" name="Picture 5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9" name="Picture 39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2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8604" t="620" r="1223" b="632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51305" cy="17126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C24F59" id="Rectangle 401" o:spid="_x0000_s1051" style="position:absolute;left:0;text-align:left;margin-left:-59.05pt;margin-top:23.95pt;width:252.4pt;height:195.4pt;z-index:25269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" filled="f" stroked="f" strokeweight="2pt">
                <v:textbox>
                  <w:txbxContent>
                    <w:p w14:paraId="25C59CEA" w14:textId="443BB532" w:rsidR="003646E4" w:rsidRDefault="003646E4" w:rsidP="003646E4">
                      <w:pPr>
                        <w:jc w:val="center"/>
                        <w:rPr>
                          <w:lang w:bidi="fa-I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A3236B" wp14:editId="1873CB72">
                            <wp:extent cx="2197650" cy="1671864"/>
                            <wp:effectExtent l="0" t="0" r="0" b="5080"/>
                            <wp:docPr id="535" name="Picture 5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9" name="Picture 399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2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8604" t="620" r="1223" b="632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251305" cy="171268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6833CA2B" w14:textId="44E382F3" w:rsidR="00123078" w:rsidRDefault="001328C7" w:rsidP="00D55CC8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rtl/>
          <w:lang w:bidi="fa-IR"/>
        </w:rPr>
      </w:pPr>
      <w:r>
        <w:rPr>
          <w:rFonts w:ascii="Vazirmatn FD" w:eastAsia="Times New Roman" w:hAnsi="Vazirmatn FD" w:cs="Vazirmatn FD"/>
          <w:b/>
          <w:bCs/>
          <w:noProof/>
          <w:color w:val="000000" w:themeColor="text1"/>
          <w:sz w:val="32"/>
          <w:szCs w:val="32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2693504" behindDoc="0" locked="0" layoutInCell="1" allowOverlap="1" wp14:anchorId="441C4D61" wp14:editId="45A3DAD5">
                <wp:simplePos x="0" y="0"/>
                <wp:positionH relativeFrom="column">
                  <wp:posOffset>1804029</wp:posOffset>
                </wp:positionH>
                <wp:positionV relativeFrom="paragraph">
                  <wp:posOffset>78186</wp:posOffset>
                </wp:positionV>
                <wp:extent cx="2626922" cy="2046230"/>
                <wp:effectExtent l="0" t="0" r="0" b="0"/>
                <wp:wrapNone/>
                <wp:docPr id="403" name="Rectangle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6922" cy="204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FDF77" w14:textId="2D3534EB" w:rsidR="003646E4" w:rsidRDefault="003646E4" w:rsidP="003646E4">
                            <w:pPr>
                              <w:jc w:val="center"/>
                              <w:rPr>
                                <w:lang w:bidi="fa-IR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D3BE0C1" wp14:editId="4C044D97">
                                  <wp:extent cx="2228107" cy="1656519"/>
                                  <wp:effectExtent l="0" t="0" r="1270" b="1270"/>
                                  <wp:docPr id="400" name="Picture 4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0" name="Picture 40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2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9519" b="704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66644" cy="16851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C4D61" id="Rectangle 403" o:spid="_x0000_s1052" style="position:absolute;left:0;text-align:left;margin-left:142.05pt;margin-top:6.15pt;width:206.85pt;height:161.1pt;z-index:25269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" filled="f" stroked="f" strokeweight="2pt">
                <v:textbox>
                  <w:txbxContent>
                    <w:p w14:paraId="228FDF77" w14:textId="2D3534EB" w:rsidR="003646E4" w:rsidRDefault="003646E4" w:rsidP="003646E4">
                      <w:pPr>
                        <w:jc w:val="center"/>
                        <w:rPr>
                          <w:lang w:bidi="fa-IR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D3BE0C1" wp14:editId="4C044D97">
                            <wp:extent cx="2228107" cy="1656519"/>
                            <wp:effectExtent l="0" t="0" r="1270" b="1270"/>
                            <wp:docPr id="400" name="Picture 4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0" name="Picture 40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2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9519" b="704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2266644" cy="168517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6275ED4" w14:textId="6AF18D13" w:rsidR="00123078" w:rsidRDefault="00123078" w:rsidP="00D55CC8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rtl/>
          <w:lang w:bidi="fa-IR"/>
        </w:rPr>
      </w:pPr>
    </w:p>
    <w:p w14:paraId="2CA80AF6" w14:textId="385887A3" w:rsidR="00123078" w:rsidRDefault="00123078" w:rsidP="00D55CC8">
      <w:pPr>
        <w:bidi/>
        <w:jc w:val="both"/>
        <w:rPr>
          <w:rFonts w:ascii="Vazirmatn FD" w:eastAsia="Times New Roman" w:hAnsi="Vazirmatn FD" w:cs="Vazirmatn FD"/>
          <w:color w:val="000000" w:themeColor="text1"/>
          <w:sz w:val="24"/>
          <w:szCs w:val="24"/>
          <w:rtl/>
          <w:lang w:bidi="fa-IR"/>
        </w:rPr>
      </w:pPr>
    </w:p>
    <w:p w14:paraId="09C8D202" w14:textId="3191E3F9" w:rsidR="00896529" w:rsidRDefault="00513789" w:rsidP="00D55CC8">
      <w:pPr>
        <w:bidi/>
        <w:jc w:val="both"/>
        <w:rPr>
          <w:rFonts w:ascii="Vazirmatn FD" w:eastAsia="Times New Roman" w:hAnsi="Vazirmatn FD" w:cs="Vazirmatn FD"/>
          <w:b/>
          <w:bCs/>
          <w:color w:val="000000" w:themeColor="text1"/>
          <w:sz w:val="32"/>
          <w:szCs w:val="32"/>
          <w:rtl/>
          <w:lang w:bidi="fa-IR"/>
        </w:rPr>
      </w:pPr>
      <w:r w:rsidRPr="00513789">
        <w:rPr>
          <w:rFonts w:ascii="Vazirmatn FD" w:eastAsia="Times New Roman" w:hAnsi="Vazirmatn FD" w:cs="Vazirmatn FD"/>
          <w:b/>
          <w:bCs/>
          <w:color w:val="000000" w:themeColor="text1"/>
          <w:sz w:val="32"/>
          <w:szCs w:val="32"/>
          <w:rtl/>
          <w:lang w:bidi="fa-IR"/>
        </w:rPr>
        <w:t xml:space="preserve"> </w:t>
      </w:r>
    </w:p>
    <w:p w14:paraId="77ED5900" w14:textId="5BDBC21C" w:rsidR="00883335" w:rsidRPr="005714E7" w:rsidRDefault="00883335" w:rsidP="00994774">
      <w:pPr>
        <w:jc w:val="center"/>
        <w:rPr>
          <w:rFonts w:ascii="Vazirmatn FD" w:eastAsia="Times New Roman" w:hAnsi="Vazirmatn FD" w:cs="Vazirmatn FD"/>
          <w:b/>
          <w:bCs/>
          <w:color w:val="auto"/>
          <w:sz w:val="44"/>
          <w:szCs w:val="44"/>
          <w:lang w:bidi="fa-IR"/>
        </w:rPr>
      </w:pPr>
      <w:r w:rsidRPr="005714E7">
        <w:rPr>
          <w:rFonts w:ascii="Vazirmatn FD" w:eastAsia="Times New Roman" w:hAnsi="Vazirmatn FD" w:cs="Vazirmatn FD"/>
          <w:b/>
          <w:bCs/>
          <w:color w:val="auto"/>
          <w:sz w:val="44"/>
          <w:szCs w:val="44"/>
          <w:lang w:bidi="fa-IR"/>
        </w:rPr>
        <w:t xml:space="preserve"> </w:t>
      </w:r>
    </w:p>
    <w:sectPr w:rsidR="00883335" w:rsidRPr="005714E7" w:rsidSect="003C5BD8">
      <w:pgSz w:w="9000" w:h="9000" w:code="12"/>
      <w:pgMar w:top="1170" w:right="1080" w:bottom="720" w:left="1080" w:header="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7F4BB" w14:textId="77777777" w:rsidR="00B25592" w:rsidRDefault="00B25592" w:rsidP="00C6554A">
      <w:pPr>
        <w:spacing w:before="0" w:after="0" w:line="240" w:lineRule="auto"/>
      </w:pPr>
      <w:r>
        <w:separator/>
      </w:r>
    </w:p>
  </w:endnote>
  <w:endnote w:type="continuationSeparator" w:id="0">
    <w:p w14:paraId="661C5D14" w14:textId="77777777" w:rsidR="00B25592" w:rsidRDefault="00B25592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azirmatn FD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osis">
    <w:panose1 w:val="00000000000000000000"/>
    <w:charset w:val="00"/>
    <w:family w:val="auto"/>
    <w:pitch w:val="variable"/>
    <w:sig w:usb0="A00000FF" w:usb1="5000207B" w:usb2="00000000" w:usb3="00000000" w:csb0="00000093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_PDMS_Saleem_QuranFont">
    <w:panose1 w:val="02010000000000000000"/>
    <w:charset w:val="00"/>
    <w:family w:val="auto"/>
    <w:pitch w:val="variable"/>
    <w:sig w:usb0="00002003" w:usb1="00000000" w:usb2="00000000" w:usb3="00000000" w:csb0="0000004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_modir">
    <w:panose1 w:val="00000400000000000000"/>
    <w:charset w:val="00"/>
    <w:family w:val="auto"/>
    <w:pitch w:val="variable"/>
    <w:sig w:usb0="00002003" w:usb1="80000000" w:usb2="00000008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riad Arabic">
    <w:panose1 w:val="01010101010101010101"/>
    <w:charset w:val="00"/>
    <w:family w:val="modern"/>
    <w:notTrueType/>
    <w:pitch w:val="variable"/>
    <w:sig w:usb0="00002007" w:usb1="00000000" w:usb2="00000000" w:usb3="00000000" w:csb0="0000004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5349459"/>
      <w:docPartObj>
        <w:docPartGallery w:val="Page Numbers (Bottom of Page)"/>
        <w:docPartUnique/>
      </w:docPartObj>
    </w:sdtPr>
    <w:sdtEndPr>
      <w:rPr>
        <w:rFonts w:ascii="Dosis" w:hAnsi="Dosis" w:cs="Vazirmatn FD"/>
      </w:rPr>
    </w:sdtEndPr>
    <w:sdtContent>
      <w:p w14:paraId="40D04ED5" w14:textId="19AF4F84" w:rsidR="002A1619" w:rsidRPr="002A1619" w:rsidRDefault="002A1619">
        <w:pPr>
          <w:pStyle w:val="Footer"/>
          <w:jc w:val="center"/>
          <w:rPr>
            <w:rFonts w:ascii="Dosis" w:hAnsi="Dosis" w:cs="Vazirmatn FD"/>
          </w:rPr>
        </w:pPr>
        <w:r w:rsidRPr="002A1619">
          <w:rPr>
            <w:rFonts w:ascii="Dosis" w:hAnsi="Dosis" w:cs="Vazirmatn FD"/>
          </w:rPr>
          <w:t>[</w:t>
        </w:r>
        <w:r w:rsidRPr="002A1619">
          <w:rPr>
            <w:rFonts w:ascii="Dosis" w:hAnsi="Dosis" w:cs="Vazirmatn FD"/>
          </w:rPr>
          <w:fldChar w:fldCharType="begin"/>
        </w:r>
        <w:r w:rsidRPr="002A1619">
          <w:rPr>
            <w:rFonts w:ascii="Dosis" w:hAnsi="Dosis" w:cs="Vazirmatn FD"/>
          </w:rPr>
          <w:instrText xml:space="preserve"> PAGE   \* MERGEFORMAT </w:instrText>
        </w:r>
        <w:r w:rsidRPr="002A1619">
          <w:rPr>
            <w:rFonts w:ascii="Dosis" w:hAnsi="Dosis" w:cs="Vazirmatn FD"/>
          </w:rPr>
          <w:fldChar w:fldCharType="separate"/>
        </w:r>
        <w:r w:rsidRPr="002A1619">
          <w:rPr>
            <w:rFonts w:ascii="Dosis" w:hAnsi="Dosis" w:cs="Vazirmatn FD"/>
            <w:noProof/>
          </w:rPr>
          <w:t>2</w:t>
        </w:r>
        <w:r w:rsidRPr="002A1619">
          <w:rPr>
            <w:rFonts w:ascii="Dosis" w:hAnsi="Dosis" w:cs="Vazirmatn FD"/>
            <w:noProof/>
          </w:rPr>
          <w:fldChar w:fldCharType="end"/>
        </w:r>
        <w:r w:rsidRPr="002A1619">
          <w:rPr>
            <w:rFonts w:ascii="Dosis" w:hAnsi="Dosis" w:cs="Vazirmatn FD"/>
          </w:rPr>
          <w:t>]</w:t>
        </w:r>
      </w:p>
    </w:sdtContent>
  </w:sdt>
  <w:p w14:paraId="13DEDA43" w14:textId="598AEA8F" w:rsidR="002163EE" w:rsidRPr="00E73946" w:rsidRDefault="00E73946" w:rsidP="00FE48EC">
    <w:pPr>
      <w:pStyle w:val="Footer"/>
      <w:jc w:val="center"/>
      <w:rPr>
        <w:rFonts w:ascii="Tw Cen MT Condensed Extra Bold" w:hAnsi="Tw Cen MT Condensed Extra Bold"/>
        <w:color w:val="000000" w:themeColor="text1"/>
        <w:sz w:val="16"/>
        <w:szCs w:val="16"/>
      </w:rPr>
    </w:pPr>
    <w:r w:rsidRPr="00E73946">
      <w:rPr>
        <w:rFonts w:ascii="Tw Cen MT Condensed Extra Bold" w:hAnsi="Tw Cen MT Condensed Extra Bold"/>
        <w:color w:val="000000" w:themeColor="text1"/>
        <w:sz w:val="16"/>
        <w:szCs w:val="16"/>
      </w:rPr>
      <w:t>www.onlinebme.com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CB455" w14:textId="7069C136" w:rsidR="00FE48EC" w:rsidRPr="00FE48EC" w:rsidRDefault="00FE48EC" w:rsidP="00FE48EC">
    <w:pPr>
      <w:pStyle w:val="Footer"/>
      <w:jc w:val="left"/>
      <w:rPr>
        <w:rFonts w:ascii="Dosis" w:hAnsi="Dosis"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63978" w14:textId="77777777" w:rsidR="00B25592" w:rsidRDefault="00B25592" w:rsidP="00C6554A">
      <w:pPr>
        <w:spacing w:before="0" w:after="0" w:line="240" w:lineRule="auto"/>
      </w:pPr>
      <w:r>
        <w:separator/>
      </w:r>
    </w:p>
  </w:footnote>
  <w:footnote w:type="continuationSeparator" w:id="0">
    <w:p w14:paraId="7FA2C9AB" w14:textId="77777777" w:rsidR="00B25592" w:rsidRDefault="00B25592" w:rsidP="00C6554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49566" w14:textId="774F6A5B" w:rsidR="002A1619" w:rsidRDefault="00581FF5" w:rsidP="002A1619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17A6A73" wp14:editId="6A2B6567">
          <wp:simplePos x="0" y="0"/>
          <wp:positionH relativeFrom="column">
            <wp:posOffset>34925</wp:posOffset>
          </wp:positionH>
          <wp:positionV relativeFrom="paragraph">
            <wp:posOffset>230505</wp:posOffset>
          </wp:positionV>
          <wp:extent cx="4342130" cy="270510"/>
          <wp:effectExtent l="0" t="0" r="0" b="0"/>
          <wp:wrapSquare wrapText="bothSides"/>
          <wp:docPr id="450" name="Picture 4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5432" b="28335"/>
                  <a:stretch/>
                </pic:blipFill>
                <pic:spPr bwMode="auto">
                  <a:xfrm>
                    <a:off x="0" y="0"/>
                    <a:ext cx="4342130" cy="2705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66FE93" wp14:editId="0EB92319">
              <wp:simplePos x="0" y="0"/>
              <wp:positionH relativeFrom="column">
                <wp:posOffset>-436656</wp:posOffset>
              </wp:positionH>
              <wp:positionV relativeFrom="paragraph">
                <wp:posOffset>499110</wp:posOffset>
              </wp:positionV>
              <wp:extent cx="5220335" cy="4835525"/>
              <wp:effectExtent l="95250" t="38100" r="56515" b="117475"/>
              <wp:wrapNone/>
              <wp:docPr id="512" name="Rectangle: Rounded Corners 5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0335" cy="4835525"/>
                      </a:xfrm>
                      <a:prstGeom prst="roundRect">
                        <a:avLst>
                          <a:gd name="adj" fmla="val 4641"/>
                        </a:avLst>
                      </a:prstGeom>
                      <a:solidFill>
                        <a:schemeClr val="bg1"/>
                      </a:solidFill>
                      <a:ln w="19050">
                        <a:solidFill>
                          <a:schemeClr val="tx1"/>
                        </a:solidFill>
                      </a:ln>
                      <a:effectLst>
                        <a:outerShdw blurRad="50800" dist="38100" dir="8100000" algn="t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4469FB5" id="Rectangle: Rounded Corners 512" o:spid="_x0000_s1026" style="position:absolute;margin-left:-34.4pt;margin-top:39.3pt;width:411.05pt;height:38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0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" fillcolor="white [3212]" strokecolor="black [3213]" strokeweight="1.5pt">
              <v:shadow on="t" color="black" opacity="26214f" origin=".5,-.5" offset="-.74836mm,.74836mm"/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43B98" w14:textId="7647CB13" w:rsidR="00BE0D39" w:rsidRDefault="00BE0D3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1D3CF6B" wp14:editId="4F16E7BD">
              <wp:simplePos x="0" y="0"/>
              <wp:positionH relativeFrom="column">
                <wp:posOffset>-434751</wp:posOffset>
              </wp:positionH>
              <wp:positionV relativeFrom="paragraph">
                <wp:posOffset>458470</wp:posOffset>
              </wp:positionV>
              <wp:extent cx="5220335" cy="4836049"/>
              <wp:effectExtent l="95250" t="38100" r="56515" b="117475"/>
              <wp:wrapNone/>
              <wp:docPr id="517" name="Rectangle: Rounded Corners 5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0335" cy="4836049"/>
                      </a:xfrm>
                      <a:prstGeom prst="roundRect">
                        <a:avLst>
                          <a:gd name="adj" fmla="val 4641"/>
                        </a:avLst>
                      </a:prstGeom>
                      <a:solidFill>
                        <a:schemeClr val="bg1"/>
                      </a:solidFill>
                      <a:ln w="19050">
                        <a:solidFill>
                          <a:schemeClr val="tx1"/>
                        </a:solidFill>
                      </a:ln>
                      <a:effectLst>
                        <a:outerShdw blurRad="50800" dist="38100" dir="8100000" algn="t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F8ADA9" w14:textId="638B1A53" w:rsidR="00832BAA" w:rsidRDefault="00832BAA" w:rsidP="00832BAA">
                          <w:pPr>
                            <w:jc w:val="center"/>
                          </w:pPr>
                          <w:r>
                            <w:t>`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1D3CF6B" id="Rectangle: Rounded Corners 517" o:spid="_x0000_s1053" style="position:absolute;margin-left:-34.25pt;margin-top:36.1pt;width:411.05pt;height:380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0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" fillcolor="white [3212]" strokecolor="black [3213]" strokeweight="1.5pt">
              <v:shadow on="t" color="black" opacity="26214f" origin=".5,-.5" offset="-.74836mm,.74836mm"/>
              <v:textbox>
                <w:txbxContent>
                  <w:p w14:paraId="03F8ADA9" w14:textId="638B1A53" w:rsidR="00832BAA" w:rsidRDefault="00832BAA" w:rsidP="00832BAA">
                    <w:pPr>
                      <w:jc w:val="center"/>
                    </w:pPr>
                    <w:r>
                      <w:t>`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2" w15:restartNumberingAfterBreak="0">
    <w:nsid w:val="0F56089F"/>
    <w:multiLevelType w:val="hybridMultilevel"/>
    <w:tmpl w:val="F9B43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99127A"/>
    <w:multiLevelType w:val="hybridMultilevel"/>
    <w:tmpl w:val="E0E08AF4"/>
    <w:lvl w:ilvl="0" w:tplc="B0B0F9FC">
      <w:numFmt w:val="bullet"/>
      <w:lvlText w:val="-"/>
      <w:lvlJc w:val="left"/>
      <w:pPr>
        <w:ind w:left="720" w:hanging="360"/>
      </w:pPr>
      <w:rPr>
        <w:rFonts w:ascii="Vazirmatn FD" w:eastAsia="Times New Roman" w:hAnsi="Vazirmatn FD" w:cs="Vazirmatn F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35F4F"/>
    <w:multiLevelType w:val="hybridMultilevel"/>
    <w:tmpl w:val="58F89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B6533"/>
    <w:multiLevelType w:val="hybridMultilevel"/>
    <w:tmpl w:val="281873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DA2A51"/>
    <w:multiLevelType w:val="hybridMultilevel"/>
    <w:tmpl w:val="5BBA6CC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E7C71"/>
    <w:multiLevelType w:val="hybridMultilevel"/>
    <w:tmpl w:val="9E06BA3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5660CE"/>
    <w:multiLevelType w:val="hybridMultilevel"/>
    <w:tmpl w:val="040CBB3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DD746AD"/>
    <w:multiLevelType w:val="hybridMultilevel"/>
    <w:tmpl w:val="61488A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903C28"/>
    <w:multiLevelType w:val="hybridMultilevel"/>
    <w:tmpl w:val="39EC78D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5732C34"/>
    <w:multiLevelType w:val="hybridMultilevel"/>
    <w:tmpl w:val="F05EC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2E6CEA"/>
    <w:multiLevelType w:val="hybridMultilevel"/>
    <w:tmpl w:val="4132B15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59080C"/>
    <w:multiLevelType w:val="hybridMultilevel"/>
    <w:tmpl w:val="E2AEDA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502EEB"/>
    <w:multiLevelType w:val="hybridMultilevel"/>
    <w:tmpl w:val="692C1F58"/>
    <w:lvl w:ilvl="0" w:tplc="04090005">
      <w:start w:val="1"/>
      <w:numFmt w:val="bullet"/>
      <w:lvlText w:val=""/>
      <w:lvlJc w:val="left"/>
      <w:pPr>
        <w:ind w:left="1137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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3"/>
  </w:num>
  <w:num w:numId="4">
    <w:abstractNumId w:val="9"/>
  </w:num>
  <w:num w:numId="5">
    <w:abstractNumId w:val="14"/>
  </w:num>
  <w:num w:numId="6">
    <w:abstractNumId w:val="5"/>
  </w:num>
  <w:num w:numId="7">
    <w:abstractNumId w:val="10"/>
  </w:num>
  <w:num w:numId="8">
    <w:abstractNumId w:val="8"/>
  </w:num>
  <w:num w:numId="9">
    <w:abstractNumId w:val="12"/>
  </w:num>
  <w:num w:numId="10">
    <w:abstractNumId w:val="6"/>
  </w:num>
  <w:num w:numId="11">
    <w:abstractNumId w:val="7"/>
  </w:num>
  <w:num w:numId="12">
    <w:abstractNumId w:val="3"/>
  </w:num>
  <w:num w:numId="13">
    <w:abstractNumId w:val="11"/>
  </w:num>
  <w:num w:numId="14">
    <w:abstractNumId w:val="2"/>
  </w:num>
  <w:num w:numId="15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/>
  <w:attachedTemplate r:id="rId1"/>
  <w:defaultTabStop w:val="720"/>
  <w:characterSpacingControl w:val="doNotCompress"/>
  <w:hdrShapeDefaults>
    <o:shapedefaults v:ext="edit" spidmax="2050">
      <o:colormru v:ext="edit" colors="#ff7979,#ed9788,#f4f1e9,#dde6f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01"/>
    <w:rsid w:val="00001F11"/>
    <w:rsid w:val="00002FD1"/>
    <w:rsid w:val="00005027"/>
    <w:rsid w:val="000073CA"/>
    <w:rsid w:val="00007E77"/>
    <w:rsid w:val="000117E2"/>
    <w:rsid w:val="0001289C"/>
    <w:rsid w:val="00013074"/>
    <w:rsid w:val="000144ED"/>
    <w:rsid w:val="000212B5"/>
    <w:rsid w:val="00024B80"/>
    <w:rsid w:val="000273E5"/>
    <w:rsid w:val="00031EB8"/>
    <w:rsid w:val="00032611"/>
    <w:rsid w:val="00034EDE"/>
    <w:rsid w:val="0003558C"/>
    <w:rsid w:val="000433B3"/>
    <w:rsid w:val="00044D21"/>
    <w:rsid w:val="0004784B"/>
    <w:rsid w:val="00050F88"/>
    <w:rsid w:val="00054D58"/>
    <w:rsid w:val="0005782D"/>
    <w:rsid w:val="00074237"/>
    <w:rsid w:val="0008008C"/>
    <w:rsid w:val="00082F80"/>
    <w:rsid w:val="000915F4"/>
    <w:rsid w:val="000A20CE"/>
    <w:rsid w:val="000A2EA9"/>
    <w:rsid w:val="000A3813"/>
    <w:rsid w:val="000B1AD7"/>
    <w:rsid w:val="000B2006"/>
    <w:rsid w:val="000B25BE"/>
    <w:rsid w:val="000B52EC"/>
    <w:rsid w:val="000B790D"/>
    <w:rsid w:val="000C694C"/>
    <w:rsid w:val="000D02CC"/>
    <w:rsid w:val="000D3BF7"/>
    <w:rsid w:val="000D66C5"/>
    <w:rsid w:val="000E5A15"/>
    <w:rsid w:val="000E5D96"/>
    <w:rsid w:val="000F27A9"/>
    <w:rsid w:val="000F38FF"/>
    <w:rsid w:val="001123A8"/>
    <w:rsid w:val="001149FD"/>
    <w:rsid w:val="0012131B"/>
    <w:rsid w:val="00123078"/>
    <w:rsid w:val="00126F01"/>
    <w:rsid w:val="001320C7"/>
    <w:rsid w:val="001328C7"/>
    <w:rsid w:val="00132954"/>
    <w:rsid w:val="0013358E"/>
    <w:rsid w:val="0013452D"/>
    <w:rsid w:val="0013506E"/>
    <w:rsid w:val="001361B9"/>
    <w:rsid w:val="0013716C"/>
    <w:rsid w:val="00141755"/>
    <w:rsid w:val="00143418"/>
    <w:rsid w:val="00143FA0"/>
    <w:rsid w:val="0014538F"/>
    <w:rsid w:val="0014630E"/>
    <w:rsid w:val="00152C29"/>
    <w:rsid w:val="00153614"/>
    <w:rsid w:val="00155003"/>
    <w:rsid w:val="001561BE"/>
    <w:rsid w:val="00156C4F"/>
    <w:rsid w:val="00162411"/>
    <w:rsid w:val="0016365E"/>
    <w:rsid w:val="0016371D"/>
    <w:rsid w:val="001650CB"/>
    <w:rsid w:val="00174438"/>
    <w:rsid w:val="00176F1C"/>
    <w:rsid w:val="00180EA4"/>
    <w:rsid w:val="001814A2"/>
    <w:rsid w:val="00185089"/>
    <w:rsid w:val="00190300"/>
    <w:rsid w:val="001912CF"/>
    <w:rsid w:val="00192357"/>
    <w:rsid w:val="001927BC"/>
    <w:rsid w:val="00194EF5"/>
    <w:rsid w:val="00195EA6"/>
    <w:rsid w:val="001A086D"/>
    <w:rsid w:val="001A1B59"/>
    <w:rsid w:val="001A5488"/>
    <w:rsid w:val="001A6EAB"/>
    <w:rsid w:val="001A72D8"/>
    <w:rsid w:val="001B0775"/>
    <w:rsid w:val="001B2EFB"/>
    <w:rsid w:val="001B73A4"/>
    <w:rsid w:val="001B7DBA"/>
    <w:rsid w:val="001C4137"/>
    <w:rsid w:val="001C5C8A"/>
    <w:rsid w:val="001C60A5"/>
    <w:rsid w:val="001C776D"/>
    <w:rsid w:val="001D7D64"/>
    <w:rsid w:val="001F1737"/>
    <w:rsid w:val="001F746B"/>
    <w:rsid w:val="002016E3"/>
    <w:rsid w:val="00202D9B"/>
    <w:rsid w:val="002035DA"/>
    <w:rsid w:val="00205C07"/>
    <w:rsid w:val="00207833"/>
    <w:rsid w:val="00207DB2"/>
    <w:rsid w:val="00213FBD"/>
    <w:rsid w:val="00216B49"/>
    <w:rsid w:val="00224171"/>
    <w:rsid w:val="00224FD4"/>
    <w:rsid w:val="002365A3"/>
    <w:rsid w:val="002403B6"/>
    <w:rsid w:val="00240741"/>
    <w:rsid w:val="00241DD9"/>
    <w:rsid w:val="00247133"/>
    <w:rsid w:val="002554CD"/>
    <w:rsid w:val="002627B2"/>
    <w:rsid w:val="0026445F"/>
    <w:rsid w:val="002645AD"/>
    <w:rsid w:val="00270F69"/>
    <w:rsid w:val="00273F63"/>
    <w:rsid w:val="00274C2B"/>
    <w:rsid w:val="00275D8C"/>
    <w:rsid w:val="00287FAF"/>
    <w:rsid w:val="00291A60"/>
    <w:rsid w:val="00291BD5"/>
    <w:rsid w:val="002937A1"/>
    <w:rsid w:val="00293B83"/>
    <w:rsid w:val="00295EA8"/>
    <w:rsid w:val="002969B5"/>
    <w:rsid w:val="002A0867"/>
    <w:rsid w:val="002A1619"/>
    <w:rsid w:val="002A3513"/>
    <w:rsid w:val="002A6FDA"/>
    <w:rsid w:val="002B0EA4"/>
    <w:rsid w:val="002B4294"/>
    <w:rsid w:val="002B58EE"/>
    <w:rsid w:val="002C01E9"/>
    <w:rsid w:val="002C07B1"/>
    <w:rsid w:val="002C5B99"/>
    <w:rsid w:val="002C7101"/>
    <w:rsid w:val="002C7189"/>
    <w:rsid w:val="002D1A5F"/>
    <w:rsid w:val="002D1B2D"/>
    <w:rsid w:val="002D1C5C"/>
    <w:rsid w:val="002D1CB6"/>
    <w:rsid w:val="002D1D7E"/>
    <w:rsid w:val="002D2367"/>
    <w:rsid w:val="002D4645"/>
    <w:rsid w:val="002E29BE"/>
    <w:rsid w:val="002E472C"/>
    <w:rsid w:val="002E788C"/>
    <w:rsid w:val="002E7C3D"/>
    <w:rsid w:val="002F2D75"/>
    <w:rsid w:val="003016C8"/>
    <w:rsid w:val="00301DAA"/>
    <w:rsid w:val="00303E15"/>
    <w:rsid w:val="00304199"/>
    <w:rsid w:val="003042C6"/>
    <w:rsid w:val="00305887"/>
    <w:rsid w:val="00306CA8"/>
    <w:rsid w:val="00307DA8"/>
    <w:rsid w:val="00312A7A"/>
    <w:rsid w:val="00313615"/>
    <w:rsid w:val="00313C3B"/>
    <w:rsid w:val="0031663F"/>
    <w:rsid w:val="00320128"/>
    <w:rsid w:val="00321071"/>
    <w:rsid w:val="003218C8"/>
    <w:rsid w:val="00321CC9"/>
    <w:rsid w:val="003258A0"/>
    <w:rsid w:val="00331B74"/>
    <w:rsid w:val="00333D0D"/>
    <w:rsid w:val="00334AE7"/>
    <w:rsid w:val="00336F0F"/>
    <w:rsid w:val="00340FB4"/>
    <w:rsid w:val="0034189F"/>
    <w:rsid w:val="00341C49"/>
    <w:rsid w:val="003425F7"/>
    <w:rsid w:val="003450D1"/>
    <w:rsid w:val="003469F2"/>
    <w:rsid w:val="00346D00"/>
    <w:rsid w:val="00353750"/>
    <w:rsid w:val="0035468C"/>
    <w:rsid w:val="00355F76"/>
    <w:rsid w:val="0035678E"/>
    <w:rsid w:val="003646E4"/>
    <w:rsid w:val="00370922"/>
    <w:rsid w:val="0037489C"/>
    <w:rsid w:val="003755C6"/>
    <w:rsid w:val="00376EB2"/>
    <w:rsid w:val="00381F33"/>
    <w:rsid w:val="003908B6"/>
    <w:rsid w:val="0039344E"/>
    <w:rsid w:val="00395F0E"/>
    <w:rsid w:val="0039666D"/>
    <w:rsid w:val="003A4671"/>
    <w:rsid w:val="003A74E9"/>
    <w:rsid w:val="003B144A"/>
    <w:rsid w:val="003B1BDD"/>
    <w:rsid w:val="003B3F8A"/>
    <w:rsid w:val="003C2734"/>
    <w:rsid w:val="003C446F"/>
    <w:rsid w:val="003C4EAD"/>
    <w:rsid w:val="003C5BD8"/>
    <w:rsid w:val="003C66FF"/>
    <w:rsid w:val="003D2696"/>
    <w:rsid w:val="003D2D9D"/>
    <w:rsid w:val="003D494C"/>
    <w:rsid w:val="003D5C78"/>
    <w:rsid w:val="003E0991"/>
    <w:rsid w:val="003E17FD"/>
    <w:rsid w:val="003E33D1"/>
    <w:rsid w:val="003E36A5"/>
    <w:rsid w:val="003E499D"/>
    <w:rsid w:val="00402C0D"/>
    <w:rsid w:val="00403172"/>
    <w:rsid w:val="00403953"/>
    <w:rsid w:val="004070F7"/>
    <w:rsid w:val="004075CE"/>
    <w:rsid w:val="00424419"/>
    <w:rsid w:val="0042739B"/>
    <w:rsid w:val="0042798C"/>
    <w:rsid w:val="004424DB"/>
    <w:rsid w:val="00443CCC"/>
    <w:rsid w:val="004476CF"/>
    <w:rsid w:val="00447744"/>
    <w:rsid w:val="00447BBC"/>
    <w:rsid w:val="00450AAF"/>
    <w:rsid w:val="00453EF3"/>
    <w:rsid w:val="00454821"/>
    <w:rsid w:val="00457FF9"/>
    <w:rsid w:val="004645B2"/>
    <w:rsid w:val="004709A7"/>
    <w:rsid w:val="004723B1"/>
    <w:rsid w:val="00472D6A"/>
    <w:rsid w:val="00473345"/>
    <w:rsid w:val="0047384D"/>
    <w:rsid w:val="00473DFF"/>
    <w:rsid w:val="004751E8"/>
    <w:rsid w:val="00476FFF"/>
    <w:rsid w:val="00481A0A"/>
    <w:rsid w:val="004838FA"/>
    <w:rsid w:val="004855FF"/>
    <w:rsid w:val="00486CBD"/>
    <w:rsid w:val="0048792C"/>
    <w:rsid w:val="00490816"/>
    <w:rsid w:val="00493300"/>
    <w:rsid w:val="004A002C"/>
    <w:rsid w:val="004A10BB"/>
    <w:rsid w:val="004A4135"/>
    <w:rsid w:val="004B1D21"/>
    <w:rsid w:val="004B4C69"/>
    <w:rsid w:val="004B6913"/>
    <w:rsid w:val="004B7440"/>
    <w:rsid w:val="004B7ED7"/>
    <w:rsid w:val="004C0463"/>
    <w:rsid w:val="004C049F"/>
    <w:rsid w:val="004C521C"/>
    <w:rsid w:val="004C67A7"/>
    <w:rsid w:val="004D01E5"/>
    <w:rsid w:val="004D4649"/>
    <w:rsid w:val="004D78E0"/>
    <w:rsid w:val="004E15C1"/>
    <w:rsid w:val="004E1CBB"/>
    <w:rsid w:val="004E4A70"/>
    <w:rsid w:val="004E55B4"/>
    <w:rsid w:val="004E6CDF"/>
    <w:rsid w:val="004F0FE3"/>
    <w:rsid w:val="004F12F7"/>
    <w:rsid w:val="004F1B74"/>
    <w:rsid w:val="004F20F8"/>
    <w:rsid w:val="004F4141"/>
    <w:rsid w:val="004F6ECA"/>
    <w:rsid w:val="005000E2"/>
    <w:rsid w:val="0050211C"/>
    <w:rsid w:val="0050276F"/>
    <w:rsid w:val="00505BDC"/>
    <w:rsid w:val="00513595"/>
    <w:rsid w:val="00513789"/>
    <w:rsid w:val="00513C3B"/>
    <w:rsid w:val="00513DC0"/>
    <w:rsid w:val="005151B2"/>
    <w:rsid w:val="0051760B"/>
    <w:rsid w:val="00517B8F"/>
    <w:rsid w:val="005203D8"/>
    <w:rsid w:val="00520D2E"/>
    <w:rsid w:val="00520DE0"/>
    <w:rsid w:val="00524264"/>
    <w:rsid w:val="00525EF0"/>
    <w:rsid w:val="00531FE4"/>
    <w:rsid w:val="00532202"/>
    <w:rsid w:val="00542A82"/>
    <w:rsid w:val="005445A5"/>
    <w:rsid w:val="0054479C"/>
    <w:rsid w:val="00545C48"/>
    <w:rsid w:val="005471EA"/>
    <w:rsid w:val="005524D8"/>
    <w:rsid w:val="00562B46"/>
    <w:rsid w:val="00562F60"/>
    <w:rsid w:val="00563996"/>
    <w:rsid w:val="00566F3B"/>
    <w:rsid w:val="00570F91"/>
    <w:rsid w:val="005713EC"/>
    <w:rsid w:val="005714E7"/>
    <w:rsid w:val="00572D55"/>
    <w:rsid w:val="00573CCB"/>
    <w:rsid w:val="00574163"/>
    <w:rsid w:val="005761A9"/>
    <w:rsid w:val="0057676F"/>
    <w:rsid w:val="005777F1"/>
    <w:rsid w:val="005777FA"/>
    <w:rsid w:val="00581FF5"/>
    <w:rsid w:val="005845E3"/>
    <w:rsid w:val="00586C51"/>
    <w:rsid w:val="00586D26"/>
    <w:rsid w:val="005910D7"/>
    <w:rsid w:val="0059301D"/>
    <w:rsid w:val="005A2871"/>
    <w:rsid w:val="005A355A"/>
    <w:rsid w:val="005A7217"/>
    <w:rsid w:val="005B0964"/>
    <w:rsid w:val="005B1BEC"/>
    <w:rsid w:val="005B6F85"/>
    <w:rsid w:val="005C1C69"/>
    <w:rsid w:val="005C3A66"/>
    <w:rsid w:val="005D3CCC"/>
    <w:rsid w:val="005D58CC"/>
    <w:rsid w:val="005D61A5"/>
    <w:rsid w:val="005D6508"/>
    <w:rsid w:val="005E0B32"/>
    <w:rsid w:val="005E19C6"/>
    <w:rsid w:val="005E2EC2"/>
    <w:rsid w:val="005E49C0"/>
    <w:rsid w:val="005E55C0"/>
    <w:rsid w:val="005F09C8"/>
    <w:rsid w:val="005F132E"/>
    <w:rsid w:val="005F3C38"/>
    <w:rsid w:val="005F6330"/>
    <w:rsid w:val="00600C34"/>
    <w:rsid w:val="00602398"/>
    <w:rsid w:val="00602BD5"/>
    <w:rsid w:val="006043EF"/>
    <w:rsid w:val="00606283"/>
    <w:rsid w:val="00611C7F"/>
    <w:rsid w:val="00613780"/>
    <w:rsid w:val="006144E3"/>
    <w:rsid w:val="00615C9B"/>
    <w:rsid w:val="006166DE"/>
    <w:rsid w:val="0062107C"/>
    <w:rsid w:val="006213F6"/>
    <w:rsid w:val="006271D7"/>
    <w:rsid w:val="00631E09"/>
    <w:rsid w:val="00637297"/>
    <w:rsid w:val="0064347C"/>
    <w:rsid w:val="00643A0D"/>
    <w:rsid w:val="0064441A"/>
    <w:rsid w:val="00645E68"/>
    <w:rsid w:val="0064775C"/>
    <w:rsid w:val="006501F8"/>
    <w:rsid w:val="006551B3"/>
    <w:rsid w:val="00657DF0"/>
    <w:rsid w:val="006600E5"/>
    <w:rsid w:val="00660D62"/>
    <w:rsid w:val="00661992"/>
    <w:rsid w:val="006630A1"/>
    <w:rsid w:val="00667E97"/>
    <w:rsid w:val="00670455"/>
    <w:rsid w:val="00670F67"/>
    <w:rsid w:val="006752E1"/>
    <w:rsid w:val="006766F1"/>
    <w:rsid w:val="0068693B"/>
    <w:rsid w:val="006939A0"/>
    <w:rsid w:val="0069531E"/>
    <w:rsid w:val="00695CED"/>
    <w:rsid w:val="00696253"/>
    <w:rsid w:val="006966A0"/>
    <w:rsid w:val="00696EF3"/>
    <w:rsid w:val="006977EB"/>
    <w:rsid w:val="006A03D6"/>
    <w:rsid w:val="006A1674"/>
    <w:rsid w:val="006A3770"/>
    <w:rsid w:val="006A3CE7"/>
    <w:rsid w:val="006A63DA"/>
    <w:rsid w:val="006A7428"/>
    <w:rsid w:val="006B0282"/>
    <w:rsid w:val="006B2678"/>
    <w:rsid w:val="006B2981"/>
    <w:rsid w:val="006B3813"/>
    <w:rsid w:val="006B4682"/>
    <w:rsid w:val="006B6D4E"/>
    <w:rsid w:val="006D2C50"/>
    <w:rsid w:val="006D4B56"/>
    <w:rsid w:val="006E281C"/>
    <w:rsid w:val="006F37DC"/>
    <w:rsid w:val="006F3C93"/>
    <w:rsid w:val="007011EE"/>
    <w:rsid w:val="007071F1"/>
    <w:rsid w:val="00715305"/>
    <w:rsid w:val="00716ABE"/>
    <w:rsid w:val="00726AFA"/>
    <w:rsid w:val="00732466"/>
    <w:rsid w:val="007365C8"/>
    <w:rsid w:val="0074012A"/>
    <w:rsid w:val="0074622C"/>
    <w:rsid w:val="00753D2B"/>
    <w:rsid w:val="00754278"/>
    <w:rsid w:val="00757DF6"/>
    <w:rsid w:val="00760804"/>
    <w:rsid w:val="00761781"/>
    <w:rsid w:val="00761833"/>
    <w:rsid w:val="00765116"/>
    <w:rsid w:val="00770439"/>
    <w:rsid w:val="007708FB"/>
    <w:rsid w:val="0077183F"/>
    <w:rsid w:val="007733F5"/>
    <w:rsid w:val="007902E9"/>
    <w:rsid w:val="00791176"/>
    <w:rsid w:val="00794624"/>
    <w:rsid w:val="00794C2F"/>
    <w:rsid w:val="00795D34"/>
    <w:rsid w:val="007A131F"/>
    <w:rsid w:val="007A37B9"/>
    <w:rsid w:val="007A3B37"/>
    <w:rsid w:val="007A3F3D"/>
    <w:rsid w:val="007A560A"/>
    <w:rsid w:val="007B5968"/>
    <w:rsid w:val="007B6180"/>
    <w:rsid w:val="007C315D"/>
    <w:rsid w:val="007C41BD"/>
    <w:rsid w:val="007C726C"/>
    <w:rsid w:val="007C7AD2"/>
    <w:rsid w:val="007D204A"/>
    <w:rsid w:val="007D2AB7"/>
    <w:rsid w:val="007D52A3"/>
    <w:rsid w:val="007D5F2D"/>
    <w:rsid w:val="007D7BB2"/>
    <w:rsid w:val="007F3A62"/>
    <w:rsid w:val="00801DD6"/>
    <w:rsid w:val="008023E0"/>
    <w:rsid w:val="0080627A"/>
    <w:rsid w:val="0081061F"/>
    <w:rsid w:val="00814B28"/>
    <w:rsid w:val="008164AE"/>
    <w:rsid w:val="00817A12"/>
    <w:rsid w:val="00820F99"/>
    <w:rsid w:val="00821201"/>
    <w:rsid w:val="0082299F"/>
    <w:rsid w:val="00824B0C"/>
    <w:rsid w:val="00832AD7"/>
    <w:rsid w:val="00832BAA"/>
    <w:rsid w:val="00832C41"/>
    <w:rsid w:val="00832DE7"/>
    <w:rsid w:val="00835CBA"/>
    <w:rsid w:val="0083752F"/>
    <w:rsid w:val="00837628"/>
    <w:rsid w:val="00847DD5"/>
    <w:rsid w:val="00852BEC"/>
    <w:rsid w:val="00854B43"/>
    <w:rsid w:val="0086042F"/>
    <w:rsid w:val="00866C29"/>
    <w:rsid w:val="008732C9"/>
    <w:rsid w:val="0088201F"/>
    <w:rsid w:val="00882452"/>
    <w:rsid w:val="00883335"/>
    <w:rsid w:val="00886469"/>
    <w:rsid w:val="00896296"/>
    <w:rsid w:val="00896529"/>
    <w:rsid w:val="00896F25"/>
    <w:rsid w:val="008A1042"/>
    <w:rsid w:val="008A134F"/>
    <w:rsid w:val="008A21CF"/>
    <w:rsid w:val="008A4F31"/>
    <w:rsid w:val="008A7982"/>
    <w:rsid w:val="008B1ACB"/>
    <w:rsid w:val="008B1C9F"/>
    <w:rsid w:val="008B5ADD"/>
    <w:rsid w:val="008C0F59"/>
    <w:rsid w:val="008C3848"/>
    <w:rsid w:val="008D13E4"/>
    <w:rsid w:val="008D1A12"/>
    <w:rsid w:val="008D2991"/>
    <w:rsid w:val="008D5A45"/>
    <w:rsid w:val="008D6624"/>
    <w:rsid w:val="008E1330"/>
    <w:rsid w:val="008E25AF"/>
    <w:rsid w:val="008E2992"/>
    <w:rsid w:val="008E348C"/>
    <w:rsid w:val="008E3BEA"/>
    <w:rsid w:val="008E409F"/>
    <w:rsid w:val="008E7426"/>
    <w:rsid w:val="008F3E64"/>
    <w:rsid w:val="008F59A3"/>
    <w:rsid w:val="009014E5"/>
    <w:rsid w:val="00901EDC"/>
    <w:rsid w:val="009039C5"/>
    <w:rsid w:val="009041B1"/>
    <w:rsid w:val="00905072"/>
    <w:rsid w:val="00912630"/>
    <w:rsid w:val="009138A7"/>
    <w:rsid w:val="0091678B"/>
    <w:rsid w:val="009175E6"/>
    <w:rsid w:val="009205B2"/>
    <w:rsid w:val="00924DD0"/>
    <w:rsid w:val="009253EC"/>
    <w:rsid w:val="00926C36"/>
    <w:rsid w:val="00927747"/>
    <w:rsid w:val="00927D18"/>
    <w:rsid w:val="00932D3B"/>
    <w:rsid w:val="0093443E"/>
    <w:rsid w:val="0093679C"/>
    <w:rsid w:val="0093721B"/>
    <w:rsid w:val="00941D0F"/>
    <w:rsid w:val="00943846"/>
    <w:rsid w:val="00944D4A"/>
    <w:rsid w:val="00950551"/>
    <w:rsid w:val="00953DAA"/>
    <w:rsid w:val="009571CE"/>
    <w:rsid w:val="00960975"/>
    <w:rsid w:val="00960D7A"/>
    <w:rsid w:val="009613D8"/>
    <w:rsid w:val="00961B71"/>
    <w:rsid w:val="00961CC6"/>
    <w:rsid w:val="00965768"/>
    <w:rsid w:val="00966213"/>
    <w:rsid w:val="00975EE5"/>
    <w:rsid w:val="009760AF"/>
    <w:rsid w:val="00977C03"/>
    <w:rsid w:val="00981145"/>
    <w:rsid w:val="00981A9D"/>
    <w:rsid w:val="00982A2E"/>
    <w:rsid w:val="00983761"/>
    <w:rsid w:val="009873E1"/>
    <w:rsid w:val="0098754E"/>
    <w:rsid w:val="00994774"/>
    <w:rsid w:val="00995210"/>
    <w:rsid w:val="00995B5C"/>
    <w:rsid w:val="00997AE9"/>
    <w:rsid w:val="009A19C7"/>
    <w:rsid w:val="009A5461"/>
    <w:rsid w:val="009A5D7B"/>
    <w:rsid w:val="009A6CFC"/>
    <w:rsid w:val="009B1414"/>
    <w:rsid w:val="009B2FFE"/>
    <w:rsid w:val="009B44C7"/>
    <w:rsid w:val="009B6DDB"/>
    <w:rsid w:val="009C04E4"/>
    <w:rsid w:val="009C3DF7"/>
    <w:rsid w:val="009D01A2"/>
    <w:rsid w:val="009D02D0"/>
    <w:rsid w:val="009D0D5A"/>
    <w:rsid w:val="009D5969"/>
    <w:rsid w:val="009E09B4"/>
    <w:rsid w:val="009E3866"/>
    <w:rsid w:val="009E3E62"/>
    <w:rsid w:val="009E7680"/>
    <w:rsid w:val="009F17E3"/>
    <w:rsid w:val="009F1892"/>
    <w:rsid w:val="009F5C3D"/>
    <w:rsid w:val="009F5D3F"/>
    <w:rsid w:val="00A01CFB"/>
    <w:rsid w:val="00A042AF"/>
    <w:rsid w:val="00A0497F"/>
    <w:rsid w:val="00A056BB"/>
    <w:rsid w:val="00A10444"/>
    <w:rsid w:val="00A110A9"/>
    <w:rsid w:val="00A157C2"/>
    <w:rsid w:val="00A17510"/>
    <w:rsid w:val="00A20E51"/>
    <w:rsid w:val="00A2303C"/>
    <w:rsid w:val="00A2486C"/>
    <w:rsid w:val="00A36248"/>
    <w:rsid w:val="00A370D8"/>
    <w:rsid w:val="00A42C98"/>
    <w:rsid w:val="00A46935"/>
    <w:rsid w:val="00A506C6"/>
    <w:rsid w:val="00A52D99"/>
    <w:rsid w:val="00A55E72"/>
    <w:rsid w:val="00A5645B"/>
    <w:rsid w:val="00A5706F"/>
    <w:rsid w:val="00A57CFD"/>
    <w:rsid w:val="00A614CE"/>
    <w:rsid w:val="00A63BD6"/>
    <w:rsid w:val="00A67D13"/>
    <w:rsid w:val="00A70ECE"/>
    <w:rsid w:val="00A73496"/>
    <w:rsid w:val="00A808D2"/>
    <w:rsid w:val="00A80F8E"/>
    <w:rsid w:val="00A82A74"/>
    <w:rsid w:val="00A83454"/>
    <w:rsid w:val="00A85DA9"/>
    <w:rsid w:val="00A907F0"/>
    <w:rsid w:val="00A92C56"/>
    <w:rsid w:val="00A934CB"/>
    <w:rsid w:val="00AA021A"/>
    <w:rsid w:val="00AA110A"/>
    <w:rsid w:val="00AA19ED"/>
    <w:rsid w:val="00AA5EB7"/>
    <w:rsid w:val="00AB33A8"/>
    <w:rsid w:val="00AB71F8"/>
    <w:rsid w:val="00AC0A09"/>
    <w:rsid w:val="00AC12E5"/>
    <w:rsid w:val="00AD08B3"/>
    <w:rsid w:val="00AD3471"/>
    <w:rsid w:val="00AD6E16"/>
    <w:rsid w:val="00AE131D"/>
    <w:rsid w:val="00AE719B"/>
    <w:rsid w:val="00AF3F04"/>
    <w:rsid w:val="00AF4ABE"/>
    <w:rsid w:val="00AF5485"/>
    <w:rsid w:val="00AF6E6B"/>
    <w:rsid w:val="00AF78BF"/>
    <w:rsid w:val="00B04455"/>
    <w:rsid w:val="00B07059"/>
    <w:rsid w:val="00B10599"/>
    <w:rsid w:val="00B1795D"/>
    <w:rsid w:val="00B17A97"/>
    <w:rsid w:val="00B17AA9"/>
    <w:rsid w:val="00B21A24"/>
    <w:rsid w:val="00B25532"/>
    <w:rsid w:val="00B25592"/>
    <w:rsid w:val="00B257D2"/>
    <w:rsid w:val="00B27D86"/>
    <w:rsid w:val="00B30941"/>
    <w:rsid w:val="00B31B43"/>
    <w:rsid w:val="00B35D7C"/>
    <w:rsid w:val="00B36D0D"/>
    <w:rsid w:val="00B4018C"/>
    <w:rsid w:val="00B4165A"/>
    <w:rsid w:val="00B42C87"/>
    <w:rsid w:val="00B43B64"/>
    <w:rsid w:val="00B45805"/>
    <w:rsid w:val="00B52B94"/>
    <w:rsid w:val="00B5368C"/>
    <w:rsid w:val="00B55364"/>
    <w:rsid w:val="00B57C31"/>
    <w:rsid w:val="00B61327"/>
    <w:rsid w:val="00B67266"/>
    <w:rsid w:val="00B70737"/>
    <w:rsid w:val="00B727FF"/>
    <w:rsid w:val="00B74DEB"/>
    <w:rsid w:val="00B76AC1"/>
    <w:rsid w:val="00B81DF5"/>
    <w:rsid w:val="00B851D3"/>
    <w:rsid w:val="00B86A0B"/>
    <w:rsid w:val="00B87F14"/>
    <w:rsid w:val="00B908B6"/>
    <w:rsid w:val="00B925D0"/>
    <w:rsid w:val="00B925F8"/>
    <w:rsid w:val="00B9609C"/>
    <w:rsid w:val="00B961FD"/>
    <w:rsid w:val="00B97848"/>
    <w:rsid w:val="00BA0BF5"/>
    <w:rsid w:val="00BA7C74"/>
    <w:rsid w:val="00BB098E"/>
    <w:rsid w:val="00BB138F"/>
    <w:rsid w:val="00BB26BB"/>
    <w:rsid w:val="00BB27F1"/>
    <w:rsid w:val="00BB515F"/>
    <w:rsid w:val="00BB74D5"/>
    <w:rsid w:val="00BC04DA"/>
    <w:rsid w:val="00BC1AB8"/>
    <w:rsid w:val="00BC1D50"/>
    <w:rsid w:val="00BC3D7B"/>
    <w:rsid w:val="00BC42DC"/>
    <w:rsid w:val="00BC73B7"/>
    <w:rsid w:val="00BD272E"/>
    <w:rsid w:val="00BD3773"/>
    <w:rsid w:val="00BD77E1"/>
    <w:rsid w:val="00BE0D39"/>
    <w:rsid w:val="00BE2666"/>
    <w:rsid w:val="00BE2FD9"/>
    <w:rsid w:val="00BE5375"/>
    <w:rsid w:val="00BE6AE2"/>
    <w:rsid w:val="00BF10F6"/>
    <w:rsid w:val="00BF327A"/>
    <w:rsid w:val="00BF7D1E"/>
    <w:rsid w:val="00C04466"/>
    <w:rsid w:val="00C10073"/>
    <w:rsid w:val="00C10768"/>
    <w:rsid w:val="00C10B9A"/>
    <w:rsid w:val="00C14B57"/>
    <w:rsid w:val="00C20D64"/>
    <w:rsid w:val="00C2300B"/>
    <w:rsid w:val="00C23BD8"/>
    <w:rsid w:val="00C27F60"/>
    <w:rsid w:val="00C32CF3"/>
    <w:rsid w:val="00C36856"/>
    <w:rsid w:val="00C37C54"/>
    <w:rsid w:val="00C42246"/>
    <w:rsid w:val="00C43168"/>
    <w:rsid w:val="00C4393D"/>
    <w:rsid w:val="00C456C3"/>
    <w:rsid w:val="00C47E58"/>
    <w:rsid w:val="00C50AD1"/>
    <w:rsid w:val="00C51CEF"/>
    <w:rsid w:val="00C52553"/>
    <w:rsid w:val="00C53C50"/>
    <w:rsid w:val="00C54D50"/>
    <w:rsid w:val="00C57661"/>
    <w:rsid w:val="00C57955"/>
    <w:rsid w:val="00C611E5"/>
    <w:rsid w:val="00C6341F"/>
    <w:rsid w:val="00C6554A"/>
    <w:rsid w:val="00C66392"/>
    <w:rsid w:val="00C6751D"/>
    <w:rsid w:val="00C71C17"/>
    <w:rsid w:val="00C72B86"/>
    <w:rsid w:val="00C74309"/>
    <w:rsid w:val="00C750FA"/>
    <w:rsid w:val="00C75505"/>
    <w:rsid w:val="00C9130B"/>
    <w:rsid w:val="00CA257C"/>
    <w:rsid w:val="00CA35C2"/>
    <w:rsid w:val="00CA380B"/>
    <w:rsid w:val="00CB1B81"/>
    <w:rsid w:val="00CB3D07"/>
    <w:rsid w:val="00CB470C"/>
    <w:rsid w:val="00CB6F30"/>
    <w:rsid w:val="00CC0C90"/>
    <w:rsid w:val="00CC0F51"/>
    <w:rsid w:val="00CC36A1"/>
    <w:rsid w:val="00CC49C0"/>
    <w:rsid w:val="00CC7016"/>
    <w:rsid w:val="00CC73A2"/>
    <w:rsid w:val="00CD665C"/>
    <w:rsid w:val="00CD68F5"/>
    <w:rsid w:val="00CD693F"/>
    <w:rsid w:val="00CE0AB5"/>
    <w:rsid w:val="00CE14DF"/>
    <w:rsid w:val="00CE16D5"/>
    <w:rsid w:val="00CE63C3"/>
    <w:rsid w:val="00CF0622"/>
    <w:rsid w:val="00CF0C88"/>
    <w:rsid w:val="00CF47E4"/>
    <w:rsid w:val="00CF68E8"/>
    <w:rsid w:val="00D0037F"/>
    <w:rsid w:val="00D02252"/>
    <w:rsid w:val="00D028CA"/>
    <w:rsid w:val="00D036A7"/>
    <w:rsid w:val="00D04B7C"/>
    <w:rsid w:val="00D17873"/>
    <w:rsid w:val="00D23793"/>
    <w:rsid w:val="00D25A82"/>
    <w:rsid w:val="00D26E7A"/>
    <w:rsid w:val="00D361CE"/>
    <w:rsid w:val="00D42613"/>
    <w:rsid w:val="00D44EDF"/>
    <w:rsid w:val="00D46417"/>
    <w:rsid w:val="00D4656E"/>
    <w:rsid w:val="00D50F4E"/>
    <w:rsid w:val="00D51811"/>
    <w:rsid w:val="00D519D8"/>
    <w:rsid w:val="00D53BC1"/>
    <w:rsid w:val="00D55BEA"/>
    <w:rsid w:val="00D55CC8"/>
    <w:rsid w:val="00D572E5"/>
    <w:rsid w:val="00D61A50"/>
    <w:rsid w:val="00D626DD"/>
    <w:rsid w:val="00D6479D"/>
    <w:rsid w:val="00D66811"/>
    <w:rsid w:val="00D70872"/>
    <w:rsid w:val="00D724CA"/>
    <w:rsid w:val="00D75388"/>
    <w:rsid w:val="00D75B5D"/>
    <w:rsid w:val="00D75BB8"/>
    <w:rsid w:val="00D76450"/>
    <w:rsid w:val="00D80118"/>
    <w:rsid w:val="00D81A18"/>
    <w:rsid w:val="00D83D1B"/>
    <w:rsid w:val="00D9237E"/>
    <w:rsid w:val="00D92607"/>
    <w:rsid w:val="00D92D10"/>
    <w:rsid w:val="00D93ED0"/>
    <w:rsid w:val="00D97057"/>
    <w:rsid w:val="00D97339"/>
    <w:rsid w:val="00D9776A"/>
    <w:rsid w:val="00D97D0B"/>
    <w:rsid w:val="00DA0035"/>
    <w:rsid w:val="00DA05F7"/>
    <w:rsid w:val="00DA084F"/>
    <w:rsid w:val="00DA50F3"/>
    <w:rsid w:val="00DB09F1"/>
    <w:rsid w:val="00DB6471"/>
    <w:rsid w:val="00DB7951"/>
    <w:rsid w:val="00DC75AB"/>
    <w:rsid w:val="00DD035D"/>
    <w:rsid w:val="00DD2BBC"/>
    <w:rsid w:val="00DD3093"/>
    <w:rsid w:val="00DD456E"/>
    <w:rsid w:val="00DD76FB"/>
    <w:rsid w:val="00DE0D0D"/>
    <w:rsid w:val="00DE1F28"/>
    <w:rsid w:val="00DE36DE"/>
    <w:rsid w:val="00DE7601"/>
    <w:rsid w:val="00DF1EFB"/>
    <w:rsid w:val="00DF2A1C"/>
    <w:rsid w:val="00DF4FAA"/>
    <w:rsid w:val="00DF74DD"/>
    <w:rsid w:val="00E1280E"/>
    <w:rsid w:val="00E138E0"/>
    <w:rsid w:val="00E1486D"/>
    <w:rsid w:val="00E1671C"/>
    <w:rsid w:val="00E21AEE"/>
    <w:rsid w:val="00E26F86"/>
    <w:rsid w:val="00E406A5"/>
    <w:rsid w:val="00E40E2C"/>
    <w:rsid w:val="00E4363E"/>
    <w:rsid w:val="00E50813"/>
    <w:rsid w:val="00E56EEF"/>
    <w:rsid w:val="00E60FC1"/>
    <w:rsid w:val="00E6113E"/>
    <w:rsid w:val="00E61B31"/>
    <w:rsid w:val="00E622CE"/>
    <w:rsid w:val="00E64A8E"/>
    <w:rsid w:val="00E64EDB"/>
    <w:rsid w:val="00E66856"/>
    <w:rsid w:val="00E66D6D"/>
    <w:rsid w:val="00E723B3"/>
    <w:rsid w:val="00E73946"/>
    <w:rsid w:val="00E85ECC"/>
    <w:rsid w:val="00E872E5"/>
    <w:rsid w:val="00E93B91"/>
    <w:rsid w:val="00E95A47"/>
    <w:rsid w:val="00E965F5"/>
    <w:rsid w:val="00EA1565"/>
    <w:rsid w:val="00EA3AA7"/>
    <w:rsid w:val="00EA7215"/>
    <w:rsid w:val="00EA7CA0"/>
    <w:rsid w:val="00EB097E"/>
    <w:rsid w:val="00EB4F65"/>
    <w:rsid w:val="00EB59EE"/>
    <w:rsid w:val="00EC3B84"/>
    <w:rsid w:val="00ED075F"/>
    <w:rsid w:val="00ED1B6B"/>
    <w:rsid w:val="00ED327A"/>
    <w:rsid w:val="00ED6C83"/>
    <w:rsid w:val="00ED7C44"/>
    <w:rsid w:val="00EE0BA9"/>
    <w:rsid w:val="00EE1A58"/>
    <w:rsid w:val="00EE3BFC"/>
    <w:rsid w:val="00EE4BFF"/>
    <w:rsid w:val="00EF41AC"/>
    <w:rsid w:val="00EF7C91"/>
    <w:rsid w:val="00F03712"/>
    <w:rsid w:val="00F04B8E"/>
    <w:rsid w:val="00F04E24"/>
    <w:rsid w:val="00F06B01"/>
    <w:rsid w:val="00F116D0"/>
    <w:rsid w:val="00F21CBD"/>
    <w:rsid w:val="00F23091"/>
    <w:rsid w:val="00F24C05"/>
    <w:rsid w:val="00F25E1A"/>
    <w:rsid w:val="00F26774"/>
    <w:rsid w:val="00F26FA9"/>
    <w:rsid w:val="00F30E84"/>
    <w:rsid w:val="00F456DF"/>
    <w:rsid w:val="00F47439"/>
    <w:rsid w:val="00F517CC"/>
    <w:rsid w:val="00F51BFF"/>
    <w:rsid w:val="00F51C03"/>
    <w:rsid w:val="00F52252"/>
    <w:rsid w:val="00F524CC"/>
    <w:rsid w:val="00F52F1D"/>
    <w:rsid w:val="00F56A71"/>
    <w:rsid w:val="00F601F4"/>
    <w:rsid w:val="00F61EE2"/>
    <w:rsid w:val="00F62E29"/>
    <w:rsid w:val="00F660E5"/>
    <w:rsid w:val="00F729DB"/>
    <w:rsid w:val="00F73386"/>
    <w:rsid w:val="00F75071"/>
    <w:rsid w:val="00F75EF3"/>
    <w:rsid w:val="00F7727F"/>
    <w:rsid w:val="00F81A8C"/>
    <w:rsid w:val="00F84A90"/>
    <w:rsid w:val="00F857CC"/>
    <w:rsid w:val="00F947B7"/>
    <w:rsid w:val="00F97886"/>
    <w:rsid w:val="00FA0D1B"/>
    <w:rsid w:val="00FA0E0B"/>
    <w:rsid w:val="00FA1DA8"/>
    <w:rsid w:val="00FA4E61"/>
    <w:rsid w:val="00FA6FBB"/>
    <w:rsid w:val="00FB1908"/>
    <w:rsid w:val="00FB728B"/>
    <w:rsid w:val="00FC2A44"/>
    <w:rsid w:val="00FD0CE2"/>
    <w:rsid w:val="00FD1196"/>
    <w:rsid w:val="00FD17A8"/>
    <w:rsid w:val="00FD20C0"/>
    <w:rsid w:val="00FD33D7"/>
    <w:rsid w:val="00FD6702"/>
    <w:rsid w:val="00FD75BB"/>
    <w:rsid w:val="00FE0846"/>
    <w:rsid w:val="00FE1293"/>
    <w:rsid w:val="00FE223E"/>
    <w:rsid w:val="00FE3ED1"/>
    <w:rsid w:val="00FE48EC"/>
    <w:rsid w:val="00FE50B6"/>
    <w:rsid w:val="00FE5104"/>
    <w:rsid w:val="00FE534B"/>
    <w:rsid w:val="00FF34F9"/>
    <w:rsid w:val="00FF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7979,#ed9788,#f4f1e9,#dde6f0"/>
    </o:shapedefaults>
    <o:shapelayout v:ext="edit">
      <o:idmap v:ext="edit" data="2"/>
    </o:shapelayout>
  </w:shapeDefaults>
  <w:decimalSymbol w:val="."/>
  <w:listSeparator w:val=","/>
  <w14:docId w14:val="21F703C1"/>
  <w15:chartTrackingRefBased/>
  <w15:docId w15:val="{10470349-5B37-42EF-B7AC-BA8C11EA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ECC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2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1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customStyle="1" w:styleId="76E4DC2551FA4496B9FADF6E25ED25E5">
    <w:name w:val="76E4DC2551FA4496B9FADF6E25ED25E5"/>
    <w:rsid w:val="00F06B01"/>
    <w:pPr>
      <w:spacing w:before="0" w:after="160" w:line="259" w:lineRule="auto"/>
    </w:pPr>
    <w:rPr>
      <w:rFonts w:eastAsiaTheme="minorEastAsia"/>
      <w:color w:val="auto"/>
    </w:rPr>
  </w:style>
  <w:style w:type="paragraph" w:styleId="ListParagraph">
    <w:name w:val="List Paragraph"/>
    <w:basedOn w:val="Normal"/>
    <w:uiPriority w:val="34"/>
    <w:unhideWhenUsed/>
    <w:qFormat/>
    <w:rsid w:val="004070F7"/>
    <w:pPr>
      <w:ind w:left="720"/>
      <w:contextualSpacing/>
    </w:pPr>
  </w:style>
  <w:style w:type="table" w:styleId="TableGrid">
    <w:name w:val="Table Grid"/>
    <w:basedOn w:val="TableNormal"/>
    <w:uiPriority w:val="39"/>
    <w:rsid w:val="00821201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821201"/>
    <w:pPr>
      <w:spacing w:after="0" w:line="240" w:lineRule="auto"/>
    </w:pPr>
    <w:tblPr>
      <w:tblStyleRowBandSize w:val="1"/>
      <w:tblStyleColBandSize w:val="1"/>
      <w:tblBorders>
        <w:top w:val="single" w:sz="4" w:space="0" w:color="94EFE3" w:themeColor="accent6" w:themeTint="66"/>
        <w:left w:val="single" w:sz="4" w:space="0" w:color="94EFE3" w:themeColor="accent6" w:themeTint="66"/>
        <w:bottom w:val="single" w:sz="4" w:space="0" w:color="94EFE3" w:themeColor="accent6" w:themeTint="66"/>
        <w:right w:val="single" w:sz="4" w:space="0" w:color="94EFE3" w:themeColor="accent6" w:themeTint="66"/>
        <w:insideH w:val="single" w:sz="4" w:space="0" w:color="94EFE3" w:themeColor="accent6" w:themeTint="66"/>
        <w:insideV w:val="single" w:sz="4" w:space="0" w:color="94EFE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5FE7D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FE7D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2A6FDA"/>
    <w:pPr>
      <w:spacing w:before="0" w:after="0" w:line="240" w:lineRule="auto"/>
    </w:pPr>
    <w:rPr>
      <w:color w:val="auto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BB2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Spacing">
    <w:name w:val="No Spacing"/>
    <w:link w:val="NoSpacingChar"/>
    <w:uiPriority w:val="1"/>
    <w:qFormat/>
    <w:rsid w:val="0013452D"/>
    <w:pPr>
      <w:spacing w:before="0" w:after="0" w:line="240" w:lineRule="auto"/>
    </w:pPr>
    <w:rPr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883335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4D4649"/>
    <w:rPr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2C7189"/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3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3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5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0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6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4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onlinebme.com/product/implementing-neural-networks-with-pytorch/" TargetMode="External"/><Relationship Id="rId23" Type="http://schemas.openxmlformats.org/officeDocument/2006/relationships/image" Target="media/image10.png"/><Relationship Id="rId10" Type="http://schemas.openxmlformats.org/officeDocument/2006/relationships/header" Target="header1.xm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onlinebme.com/product/implementing-neural-networks-with-pytorch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rloo\AppData\Local\Microsoft\Office\16.0\DTS\en-US%7bEB3CBC8A-7E1B-4729-B67F-14DF2B1EBCAA%7d\%7b923C740E-A95F-4323-AF39-1C96F114CFF7%7dtf02835058_win32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77DBCC-E834-4578-B282-BCFA7E76C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{923C740E-A95F-4323-AF39-1C96F114CFF7}tf02835058_win32</Template>
  <TotalTime>0</TotalTime>
  <Pages>7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Cherloo</dc:creator>
  <cp:keywords/>
  <dc:description/>
  <cp:lastModifiedBy>mohammad norizadeh</cp:lastModifiedBy>
  <cp:revision>3</cp:revision>
  <cp:lastPrinted>2024-03-07T17:26:00Z</cp:lastPrinted>
  <dcterms:created xsi:type="dcterms:W3CDTF">2026-08-30T20:37:00Z</dcterms:created>
  <dcterms:modified xsi:type="dcterms:W3CDTF">2026-08-30T21:07:00Z</dcterms:modified>
</cp:coreProperties>
</file>